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8673" w14:textId="77777777" w:rsidR="00413EA7" w:rsidRDefault="005678A5">
      <w:pPr>
        <w:spacing w:line="360" w:lineRule="auto"/>
        <w:jc w:val="center"/>
      </w:pPr>
      <w:r>
        <w:rPr>
          <w:noProof/>
          <w:lang w:val="en-GB" w:eastAsia="en-GB"/>
        </w:rPr>
        <w:drawing>
          <wp:inline distT="0" distB="0" distL="19050" distR="8890" wp14:anchorId="23D8BC0C" wp14:editId="4CB2E1CA">
            <wp:extent cx="1038860" cy="1371600"/>
            <wp:effectExtent l="0" t="0" r="0" b="0"/>
            <wp:docPr id="1" name="Picture 0" descr="PS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SU-log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C929" w14:textId="7A62FCBC" w:rsidR="00413EA7" w:rsidRDefault="005678A5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 xml:space="preserve">รายงานความก้าวหน้า </w:t>
      </w:r>
      <w:r>
        <w:rPr>
          <w:b/>
          <w:bCs/>
          <w:sz w:val="36"/>
          <w:szCs w:val="36"/>
        </w:rPr>
        <w:t xml:space="preserve">242-401 </w:t>
      </w:r>
      <w:r>
        <w:rPr>
          <w:b/>
          <w:bCs/>
          <w:sz w:val="36"/>
          <w:szCs w:val="36"/>
          <w:cs/>
        </w:rPr>
        <w:t xml:space="preserve">โครงงานวิศวกรรมคอมพิวเตอร์ </w:t>
      </w:r>
      <w:r>
        <w:rPr>
          <w:b/>
          <w:bCs/>
          <w:sz w:val="36"/>
          <w:szCs w:val="36"/>
        </w:rPr>
        <w:t xml:space="preserve">1 </w:t>
      </w:r>
      <w:r>
        <w:rPr>
          <w:b/>
          <w:bCs/>
          <w:sz w:val="36"/>
          <w:szCs w:val="36"/>
          <w:cs/>
        </w:rPr>
        <w:t xml:space="preserve">ครั้งที่ </w:t>
      </w:r>
      <w:r>
        <w:rPr>
          <w:b/>
          <w:bCs/>
          <w:sz w:val="36"/>
          <w:szCs w:val="36"/>
        </w:rPr>
        <w:t>1/256</w:t>
      </w:r>
      <w:r w:rsidR="007A42F2">
        <w:rPr>
          <w:b/>
          <w:bCs/>
          <w:sz w:val="36"/>
          <w:szCs w:val="36"/>
        </w:rPr>
        <w:t>9</w:t>
      </w:r>
    </w:p>
    <w:p w14:paraId="5BE96680" w14:textId="77777777" w:rsidR="008848FD" w:rsidRPr="008848FD" w:rsidRDefault="008848FD" w:rsidP="008848FD">
      <w:pPr>
        <w:jc w:val="center"/>
        <w:rPr>
          <w:b/>
          <w:bCs/>
          <w:sz w:val="36"/>
          <w:szCs w:val="36"/>
        </w:rPr>
      </w:pPr>
      <w:r w:rsidRPr="008848FD">
        <w:rPr>
          <w:b/>
          <w:bCs/>
          <w:sz w:val="36"/>
          <w:szCs w:val="36"/>
          <w:cs/>
        </w:rPr>
        <w:t>เกมเพื่อการเรียนรู้ภาษาอังกฤษ</w:t>
      </w:r>
    </w:p>
    <w:p w14:paraId="4A2BACC4" w14:textId="240E2C25" w:rsidR="00413EA7" w:rsidRDefault="008848FD" w:rsidP="008848FD">
      <w:pPr>
        <w:jc w:val="center"/>
        <w:rPr>
          <w:b/>
          <w:bCs/>
          <w:sz w:val="36"/>
          <w:szCs w:val="36"/>
        </w:rPr>
      </w:pPr>
      <w:r w:rsidRPr="008848FD">
        <w:rPr>
          <w:b/>
          <w:bCs/>
          <w:sz w:val="36"/>
          <w:szCs w:val="36"/>
        </w:rPr>
        <w:t>Games for learning English</w:t>
      </w:r>
    </w:p>
    <w:p w14:paraId="4355B05E" w14:textId="77777777" w:rsidR="008848FD" w:rsidRDefault="008848FD" w:rsidP="008848FD">
      <w:pPr>
        <w:jc w:val="center"/>
        <w:rPr>
          <w:b/>
          <w:bCs/>
          <w:sz w:val="36"/>
          <w:szCs w:val="36"/>
        </w:rPr>
      </w:pPr>
    </w:p>
    <w:p w14:paraId="2E8E5E4F" w14:textId="77777777" w:rsidR="00413EA7" w:rsidRDefault="00413EA7" w:rsidP="008F28DD">
      <w:pPr>
        <w:rPr>
          <w:b/>
          <w:bCs/>
          <w:sz w:val="36"/>
          <w:szCs w:val="36"/>
        </w:rPr>
      </w:pPr>
    </w:p>
    <w:p w14:paraId="26C4CF0C" w14:textId="48490EF0" w:rsidR="00413EA7" w:rsidRDefault="008F28DD" w:rsidP="008F28D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.......................................</w:t>
      </w:r>
    </w:p>
    <w:p w14:paraId="3C8F31E1" w14:textId="2575B805" w:rsidR="008F28DD" w:rsidRDefault="008848FD" w:rsidP="008848FD">
      <w:pPr>
        <w:jc w:val="center"/>
        <w:rPr>
          <w:b/>
          <w:bCs/>
          <w:sz w:val="36"/>
          <w:szCs w:val="36"/>
        </w:rPr>
      </w:pPr>
      <w:r w:rsidRPr="008848FD">
        <w:rPr>
          <w:b/>
          <w:bCs/>
          <w:sz w:val="36"/>
          <w:szCs w:val="36"/>
          <w:cs/>
        </w:rPr>
        <w:t>นาย</w:t>
      </w:r>
      <w:r>
        <w:rPr>
          <w:rFonts w:hint="cs"/>
          <w:b/>
          <w:bCs/>
          <w:sz w:val="36"/>
          <w:szCs w:val="36"/>
          <w:cs/>
        </w:rPr>
        <w:t xml:space="preserve"> </w:t>
      </w:r>
      <w:r w:rsidRPr="008848FD">
        <w:rPr>
          <w:b/>
          <w:bCs/>
          <w:sz w:val="36"/>
          <w:szCs w:val="36"/>
          <w:cs/>
        </w:rPr>
        <w:t>ศรัณย์กร ชัยสุนทรานนท์   รหัสนักศึกษา 6610110289</w:t>
      </w:r>
    </w:p>
    <w:p w14:paraId="6747CABC" w14:textId="59A9468D" w:rsidR="00413EA7" w:rsidRDefault="00413EA7">
      <w:pPr>
        <w:jc w:val="center"/>
        <w:rPr>
          <w:b/>
          <w:bCs/>
          <w:sz w:val="36"/>
          <w:szCs w:val="36"/>
        </w:rPr>
      </w:pPr>
    </w:p>
    <w:p w14:paraId="0C8B1D4B" w14:textId="77777777" w:rsidR="008848FD" w:rsidRDefault="008848FD">
      <w:pPr>
        <w:jc w:val="center"/>
        <w:rPr>
          <w:b/>
          <w:bCs/>
          <w:sz w:val="36"/>
          <w:szCs w:val="36"/>
        </w:rPr>
      </w:pPr>
    </w:p>
    <w:p w14:paraId="348D184E" w14:textId="77777777" w:rsidR="008848FD" w:rsidRDefault="008848FD">
      <w:pPr>
        <w:jc w:val="center"/>
        <w:rPr>
          <w:b/>
          <w:bCs/>
          <w:sz w:val="36"/>
          <w:szCs w:val="36"/>
        </w:rPr>
      </w:pPr>
    </w:p>
    <w:p w14:paraId="618FE804" w14:textId="77777777" w:rsidR="00413EA7" w:rsidRDefault="00413EA7">
      <w:pPr>
        <w:jc w:val="center"/>
        <w:rPr>
          <w:b/>
          <w:bCs/>
          <w:sz w:val="36"/>
          <w:szCs w:val="36"/>
        </w:rPr>
      </w:pPr>
    </w:p>
    <w:p w14:paraId="68C4DA76" w14:textId="77777777" w:rsidR="00413EA7" w:rsidRDefault="00413EA7">
      <w:pPr>
        <w:jc w:val="center"/>
        <w:rPr>
          <w:b/>
          <w:bCs/>
          <w:sz w:val="36"/>
          <w:szCs w:val="36"/>
        </w:rPr>
      </w:pPr>
    </w:p>
    <w:p w14:paraId="62FDC81E" w14:textId="77777777" w:rsidR="00413EA7" w:rsidRDefault="005678A5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>อาจารย์ที่ปรึกษาโครงงาน</w:t>
      </w:r>
    </w:p>
    <w:p w14:paraId="3CF30C47" w14:textId="77777777" w:rsidR="00413EA7" w:rsidRDefault="005678A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.......................................</w:t>
      </w:r>
    </w:p>
    <w:p w14:paraId="532AD06A" w14:textId="04F15DA3" w:rsidR="00413EA7" w:rsidRDefault="005678A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  <w:cs/>
        </w:rPr>
        <w:t>ดร</w:t>
      </w:r>
      <w:r>
        <w:rPr>
          <w:b/>
          <w:bCs/>
          <w:sz w:val="36"/>
          <w:szCs w:val="36"/>
        </w:rPr>
        <w:t xml:space="preserve">. </w:t>
      </w:r>
      <w:r w:rsidR="008848FD" w:rsidRPr="008848FD">
        <w:rPr>
          <w:b/>
          <w:bCs/>
          <w:sz w:val="36"/>
          <w:szCs w:val="36"/>
          <w:cs/>
        </w:rPr>
        <w:t>อนันท์ ชกสุริวง</w:t>
      </w:r>
      <w:proofErr w:type="spellStart"/>
      <w:r w:rsidR="008848FD" w:rsidRPr="008848FD">
        <w:rPr>
          <w:b/>
          <w:bCs/>
          <w:sz w:val="36"/>
          <w:szCs w:val="36"/>
          <w:cs/>
        </w:rPr>
        <w:t>ค์</w:t>
      </w:r>
      <w:proofErr w:type="spellEnd"/>
      <w:r>
        <w:rPr>
          <w:b/>
          <w:bCs/>
          <w:sz w:val="36"/>
          <w:szCs w:val="36"/>
        </w:rPr>
        <w:t>)</w:t>
      </w:r>
    </w:p>
    <w:p w14:paraId="532F2684" w14:textId="77777777" w:rsidR="00413EA7" w:rsidRPr="008848FD" w:rsidRDefault="00413EA7" w:rsidP="008F28DD">
      <w:pPr>
        <w:rPr>
          <w:b/>
          <w:bCs/>
          <w:sz w:val="36"/>
          <w:szCs w:val="36"/>
        </w:rPr>
      </w:pPr>
    </w:p>
    <w:p w14:paraId="52E582D3" w14:textId="77777777" w:rsidR="00413EA7" w:rsidRDefault="00413EA7">
      <w:pPr>
        <w:jc w:val="center"/>
        <w:rPr>
          <w:b/>
          <w:bCs/>
          <w:sz w:val="36"/>
          <w:szCs w:val="36"/>
        </w:rPr>
      </w:pPr>
    </w:p>
    <w:p w14:paraId="49D8AF92" w14:textId="77777777" w:rsidR="00413EA7" w:rsidRDefault="00413EA7">
      <w:pPr>
        <w:jc w:val="center"/>
        <w:rPr>
          <w:b/>
          <w:bCs/>
          <w:sz w:val="36"/>
          <w:szCs w:val="36"/>
        </w:rPr>
      </w:pPr>
    </w:p>
    <w:p w14:paraId="18D4427E" w14:textId="77777777" w:rsidR="00413EA7" w:rsidRDefault="005678A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>รายงานความก้าวหน้าโครงงานวิศวกรรมคอมพิวเตอร์นี้เป็นส่วนหนึ่งของการศึกษา</w:t>
      </w:r>
    </w:p>
    <w:p w14:paraId="22079612" w14:textId="77777777" w:rsidR="00413EA7" w:rsidRDefault="005678A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 xml:space="preserve">ตามหลักสูตรปริญญาวิศวกรรมศาสตรบัณฑิต สาขาวิชาวิศวกรรมคอมพิวเตอร์ </w:t>
      </w:r>
    </w:p>
    <w:p w14:paraId="1814F028" w14:textId="77777777" w:rsidR="00413EA7" w:rsidRDefault="005678A5">
      <w:pPr>
        <w:jc w:val="center"/>
        <w:rPr>
          <w:b/>
          <w:bCs/>
          <w:sz w:val="36"/>
          <w:szCs w:val="36"/>
        </w:rPr>
      </w:pPr>
      <w:bookmarkStart w:id="0" w:name="__RefHeading___Toc826_2722859774"/>
      <w:bookmarkEnd w:id="0"/>
      <w:r>
        <w:rPr>
          <w:b/>
          <w:bCs/>
          <w:sz w:val="36"/>
          <w:szCs w:val="36"/>
          <w:cs/>
        </w:rPr>
        <w:t>คณะวิศวกรรมศาสตร์ มหาวิทยาลัยสงขลานครินทร์</w:t>
      </w:r>
    </w:p>
    <w:bookmarkStart w:id="1" w:name="_Toc19544902" w:displacedByCustomXml="next"/>
    <w:sdt>
      <w:sdtPr>
        <w:rPr>
          <w:b w:val="0"/>
          <w:bCs w:val="0"/>
          <w:sz w:val="24"/>
          <w:szCs w:val="32"/>
        </w:rPr>
        <w:id w:val="-7096522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1D8A4E" w14:textId="77777777" w:rsidR="005678A5" w:rsidRDefault="006D58F6" w:rsidP="006D58F6">
          <w:pPr>
            <w:pStyle w:val="TableIndexHeading"/>
          </w:pPr>
          <w:r>
            <w:rPr>
              <w:rFonts w:hint="cs"/>
              <w:cs/>
            </w:rPr>
            <w:t>สารบัญ</w:t>
          </w:r>
          <w:bookmarkEnd w:id="1"/>
        </w:p>
        <w:p w14:paraId="564F909A" w14:textId="77777777" w:rsidR="006D58F6" w:rsidRDefault="005678A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44902" w:history="1">
            <w:r w:rsidR="006D58F6" w:rsidRPr="000E32B9">
              <w:rPr>
                <w:rStyle w:val="Hyperlink"/>
                <w:noProof/>
                <w:cs/>
              </w:rPr>
              <w:t>สารบัญ</w:t>
            </w:r>
            <w:r w:rsidR="006D58F6">
              <w:rPr>
                <w:noProof/>
                <w:webHidden/>
              </w:rPr>
              <w:tab/>
            </w:r>
            <w:r w:rsidR="006D58F6">
              <w:rPr>
                <w:noProof/>
                <w:webHidden/>
              </w:rPr>
              <w:fldChar w:fldCharType="begin"/>
            </w:r>
            <w:r w:rsidR="006D58F6">
              <w:rPr>
                <w:noProof/>
                <w:webHidden/>
              </w:rPr>
              <w:instrText xml:space="preserve"> PAGEREF _Toc19544902 \h </w:instrText>
            </w:r>
            <w:r w:rsidR="006D58F6">
              <w:rPr>
                <w:noProof/>
                <w:webHidden/>
              </w:rPr>
            </w:r>
            <w:r w:rsidR="006D58F6"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ก</w:t>
            </w:r>
            <w:r w:rsidR="006D58F6">
              <w:rPr>
                <w:noProof/>
                <w:webHidden/>
              </w:rPr>
              <w:fldChar w:fldCharType="end"/>
            </w:r>
          </w:hyperlink>
        </w:p>
        <w:p w14:paraId="456B3B9D" w14:textId="77777777" w:rsidR="006D58F6" w:rsidRDefault="006D58F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hyperlink w:anchor="_Toc19544903" w:history="1">
            <w:r w:rsidRPr="000E32B9">
              <w:rPr>
                <w:rStyle w:val="Hyperlink"/>
                <w:noProof/>
                <w:cs/>
              </w:rPr>
              <w:t>รายการรูปภาพ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ก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ABD71" w14:textId="77777777" w:rsidR="006D58F6" w:rsidRDefault="006D58F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hyperlink w:anchor="_Toc19544904" w:history="1">
            <w:r w:rsidRPr="000E32B9">
              <w:rPr>
                <w:rStyle w:val="Hyperlink"/>
                <w:noProof/>
                <w:cs/>
              </w:rPr>
              <w:t>รายการตาราง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ก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5DD" w14:textId="77777777" w:rsidR="006D58F6" w:rsidRDefault="006D58F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hyperlink w:anchor="_Toc19544905" w:history="1">
            <w:r w:rsidRPr="000E32B9">
              <w:rPr>
                <w:rStyle w:val="Hyperlink"/>
                <w:noProof/>
                <w:cs/>
              </w:rPr>
              <w:t>รายการคำย่อ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ก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62A5" w14:textId="77777777" w:rsidR="006D58F6" w:rsidRDefault="006D58F6">
          <w:pPr>
            <w:pStyle w:val="TOC1"/>
            <w:tabs>
              <w:tab w:val="left" w:pos="84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hyperlink w:anchor="_Toc19544906" w:history="1">
            <w:r w:rsidRPr="000E32B9">
              <w:rPr>
                <w:rStyle w:val="Hyperlink"/>
                <w:noProof/>
                <w:cs/>
              </w:rPr>
              <w:t xml:space="preserve">บทที่ </w:t>
            </w:r>
            <w:r w:rsidRPr="000E32B9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บทนำ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53919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07" w:history="1">
            <w:r w:rsidRPr="000E32B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ที่มาและความสำคัญ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2FF3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08" w:history="1">
            <w:r w:rsidRPr="000E32B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วัตถุประสงค์ของโครงงาน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5C22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09" w:history="1">
            <w:r w:rsidRPr="000E32B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ขอบเขตของโครงงาน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82E9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10" w:history="1">
            <w:r w:rsidRPr="000E32B9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แผนการดำเนินงาน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1D01B" w14:textId="77777777" w:rsidR="006D58F6" w:rsidRDefault="006D58F6">
          <w:pPr>
            <w:pStyle w:val="TOC1"/>
            <w:tabs>
              <w:tab w:val="left" w:pos="84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hyperlink w:anchor="_Toc19544911" w:history="1">
            <w:r w:rsidRPr="000E32B9">
              <w:rPr>
                <w:rStyle w:val="Hyperlink"/>
                <w:noProof/>
                <w:cs/>
              </w:rPr>
              <w:t xml:space="preserve">บทที่ </w:t>
            </w:r>
            <w:r w:rsidRPr="000E32B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ทฤษฎีและความรู้พื้นฐาน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5CC5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12" w:history="1">
            <w:r w:rsidRPr="000E32B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รูปแบบหน้า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8DDEA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13" w:history="1">
            <w:r w:rsidRPr="000E32B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รูปแบบข้อความ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626A9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14" w:history="1">
            <w:r w:rsidRPr="000E32B9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หน้าปกรายงาน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5F444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15" w:history="1">
            <w:r w:rsidRPr="000E32B9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 xml:space="preserve">หัวข้อระดับ </w:t>
            </w:r>
            <w:r w:rsidRPr="000E32B9">
              <w:rPr>
                <w:rStyle w:val="Hyperlink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AA7E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16" w:history="1">
            <w:r w:rsidRPr="000E32B9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 xml:space="preserve">หัวข้อระดับ </w:t>
            </w:r>
            <w:r w:rsidRPr="000E32B9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A327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17" w:history="1">
            <w:r w:rsidRPr="000E32B9">
              <w:rPr>
                <w:rStyle w:val="Hyperlink"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 xml:space="preserve">หัวข้อระดับ </w:t>
            </w:r>
            <w:r w:rsidRPr="000E32B9">
              <w:rPr>
                <w:rStyle w:val="Hyperlink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CE0EA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18" w:history="1">
            <w:r w:rsidRPr="000E32B9">
              <w:rPr>
                <w:rStyle w:val="Hyperlink"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คำอธิบายรูปภาพและตาราง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D515E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19" w:history="1">
            <w:r w:rsidRPr="000E32B9">
              <w:rPr>
                <w:rStyle w:val="Hyperlink"/>
                <w:noProof/>
              </w:rPr>
              <w:t>2.2.6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เลขหน้า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74D40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20" w:history="1">
            <w:r w:rsidRPr="000E32B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หน้าปก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B82BE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21" w:history="1">
            <w:r w:rsidRPr="000E32B9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โครงสร้างหน้าปก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37B7B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22" w:history="1">
            <w:r w:rsidRPr="000E32B9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โลโก้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E9F7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23" w:history="1">
            <w:r w:rsidRPr="000E32B9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โครงสร้างรายงาน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058C3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24" w:history="1">
            <w:r w:rsidRPr="000E32B9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รายการคำย่อ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9F4DF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25" w:history="1">
            <w:r w:rsidRPr="000E32B9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บรรณานุกรม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0C85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26" w:history="1">
            <w:r w:rsidRPr="000E32B9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สรุป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10762" w14:textId="77777777" w:rsidR="006D58F6" w:rsidRDefault="006D58F6">
          <w:pPr>
            <w:pStyle w:val="TOC1"/>
            <w:tabs>
              <w:tab w:val="left" w:pos="84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hyperlink w:anchor="_Toc19544927" w:history="1">
            <w:r w:rsidRPr="000E32B9">
              <w:rPr>
                <w:rStyle w:val="Hyperlink"/>
                <w:noProof/>
                <w:cs/>
              </w:rPr>
              <w:t xml:space="preserve">บทที่ </w:t>
            </w:r>
            <w:r w:rsidRPr="000E32B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รายละเอียดการดำเนินงาน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515DE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28" w:history="1">
            <w:r w:rsidRPr="000E32B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ภาพรวมของโครงงาน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4A243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29" w:history="1">
            <w:r w:rsidRPr="000E32B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ส่วนประกอบของโครงงาน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1E285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30" w:history="1">
            <w:r w:rsidRPr="000E32B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 xml:space="preserve">รายละเอียดส่วนที่ </w:t>
            </w:r>
            <w:r w:rsidRPr="000E32B9">
              <w:rPr>
                <w:rStyle w:val="Hyperlink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BDDA8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31" w:history="1">
            <w:r w:rsidRPr="000E32B9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 xml:space="preserve">รายละเอียดส่วนที่ </w:t>
            </w:r>
            <w:r w:rsidRPr="000E32B9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371F7" w14:textId="77777777" w:rsidR="006D58F6" w:rsidRDefault="006D58F6">
          <w:pPr>
            <w:pStyle w:val="TOC3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32" w:history="1">
            <w:r w:rsidRPr="000E32B9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 xml:space="preserve">รายละเอียดส่วนที่ </w:t>
            </w:r>
            <w:r w:rsidRPr="000E32B9">
              <w:rPr>
                <w:rStyle w:val="Hyperlink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7D4D7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33" w:history="1">
            <w:r w:rsidRPr="000E32B9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เทคโนโลยีที่ใช้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D1A38" w14:textId="77777777" w:rsidR="006D58F6" w:rsidRDefault="006D58F6">
          <w:pPr>
            <w:pStyle w:val="TOC1"/>
            <w:tabs>
              <w:tab w:val="left" w:pos="84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hyperlink w:anchor="_Toc19544934" w:history="1">
            <w:r w:rsidRPr="000E32B9">
              <w:rPr>
                <w:rStyle w:val="Hyperlink"/>
                <w:noProof/>
                <w:cs/>
              </w:rPr>
              <w:t xml:space="preserve">บทที่ </w:t>
            </w:r>
            <w:r w:rsidRPr="000E32B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ความก้าวหน้าการดำเนินงาน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8F37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35" w:history="1">
            <w:r w:rsidRPr="000E32B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 xml:space="preserve">ความก้าวหน้า </w:t>
            </w:r>
            <w:r w:rsidRPr="000E32B9">
              <w:rPr>
                <w:rStyle w:val="Hyperlink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A05A6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36" w:history="1">
            <w:r w:rsidRPr="000E32B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 xml:space="preserve">ความก้าวหน้า </w:t>
            </w:r>
            <w:r w:rsidRPr="000E32B9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94E2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37" w:history="1">
            <w:r w:rsidRPr="000E32B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 xml:space="preserve">ความก้าวหน้า </w:t>
            </w:r>
            <w:r w:rsidRPr="000E32B9">
              <w:rPr>
                <w:rStyle w:val="Hyperlink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78B4D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38" w:history="1">
            <w:r w:rsidRPr="000E32B9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สรุปผลงานที่มีความก้าวหน้า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7E3B6" w14:textId="77777777" w:rsidR="006D58F6" w:rsidRDefault="006D58F6">
          <w:pPr>
            <w:pStyle w:val="TOC1"/>
            <w:tabs>
              <w:tab w:val="left" w:pos="84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hyperlink w:anchor="_Toc19544939" w:history="1">
            <w:r w:rsidRPr="000E32B9">
              <w:rPr>
                <w:rStyle w:val="Hyperlink"/>
                <w:noProof/>
                <w:cs/>
              </w:rPr>
              <w:t xml:space="preserve">บทที่ </w:t>
            </w:r>
            <w:r w:rsidRPr="000E32B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สรุป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95AE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40" w:history="1">
            <w:r w:rsidRPr="000E32B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สรุปผลการดำเนินงาน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28E0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41" w:history="1">
            <w:r w:rsidRPr="000E32B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ปัญหาและอุปสรรค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AEC18" w14:textId="77777777" w:rsidR="006D58F6" w:rsidRDefault="006D58F6">
          <w:pPr>
            <w:pStyle w:val="TOC2"/>
            <w:tabs>
              <w:tab w:val="left" w:pos="849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8"/>
              <w:lang w:val="en-GB" w:eastAsia="en-GB"/>
            </w:rPr>
          </w:pPr>
          <w:hyperlink w:anchor="_Toc19544942" w:history="1">
            <w:r w:rsidRPr="000E32B9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8"/>
                <w:lang w:val="en-GB" w:eastAsia="en-GB"/>
              </w:rPr>
              <w:tab/>
            </w:r>
            <w:r w:rsidRPr="000E32B9">
              <w:rPr>
                <w:rStyle w:val="Hyperlink"/>
                <w:noProof/>
                <w:cs/>
              </w:rPr>
              <w:t>งานที่จะดำเนินการต่อไป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42F1" w14:textId="77777777" w:rsidR="006D58F6" w:rsidRDefault="006D58F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8"/>
              <w:lang w:val="en-GB" w:eastAsia="en-GB"/>
            </w:rPr>
          </w:pPr>
          <w:hyperlink w:anchor="_Toc19544943" w:history="1">
            <w:r w:rsidRPr="000E32B9">
              <w:rPr>
                <w:rStyle w:val="Hyperlink"/>
                <w:noProof/>
                <w:cs/>
              </w:rPr>
              <w:t>บรรณานุกรม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3EEE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D272" w14:textId="77777777" w:rsidR="00413EA7" w:rsidRDefault="005678A5" w:rsidP="008947DE">
          <w:r>
            <w:rPr>
              <w:b/>
              <w:bCs/>
              <w:noProof/>
            </w:rPr>
            <w:fldChar w:fldCharType="end"/>
          </w:r>
        </w:p>
      </w:sdtContent>
    </w:sdt>
    <w:bookmarkStart w:id="2" w:name="__RefHeading___Toc1247_1953115261" w:displacedByCustomXml="prev"/>
    <w:bookmarkEnd w:id="2" w:displacedByCustomXml="prev"/>
    <w:p w14:paraId="47BA3069" w14:textId="77777777" w:rsidR="008947DE" w:rsidRDefault="008947DE">
      <w:pPr>
        <w:rPr>
          <w:b/>
          <w:bCs/>
          <w:sz w:val="36"/>
          <w:szCs w:val="36"/>
          <w:cs/>
        </w:rPr>
      </w:pPr>
      <w:bookmarkStart w:id="3" w:name="_Toc19543365"/>
      <w:r>
        <w:rPr>
          <w:cs/>
        </w:rPr>
        <w:br w:type="page"/>
      </w:r>
    </w:p>
    <w:p w14:paraId="4CE0138C" w14:textId="77777777" w:rsidR="00413EA7" w:rsidRDefault="005678A5">
      <w:pPr>
        <w:pStyle w:val="FigureIndexHeading"/>
      </w:pPr>
      <w:bookmarkStart w:id="4" w:name="_Toc19544903"/>
      <w:r>
        <w:rPr>
          <w:cs/>
        </w:rPr>
        <w:lastRenderedPageBreak/>
        <w:t>รายการรูปภาพ</w:t>
      </w:r>
      <w:bookmarkEnd w:id="3"/>
      <w:bookmarkEnd w:id="4"/>
    </w:p>
    <w:p w14:paraId="4B5AAECF" w14:textId="77777777" w:rsidR="00413EA7" w:rsidRDefault="005678A5">
      <w:pPr>
        <w:pStyle w:val="FigureIndex1"/>
        <w:tabs>
          <w:tab w:val="clear" w:pos="8306"/>
          <w:tab w:val="right" w:leader="dot" w:pos="8309"/>
        </w:tabs>
      </w:pPr>
      <w:r>
        <w:fldChar w:fldCharType="begin"/>
      </w:r>
      <w:r>
        <w:rPr>
          <w:rStyle w:val="IndexLink"/>
        </w:rPr>
        <w:instrText>TOC \c "</w:instrText>
      </w:r>
      <w:r>
        <w:rPr>
          <w:rStyle w:val="IndexLink"/>
          <w:cs/>
        </w:rPr>
        <w:instrText>รูปที่</w:instrText>
      </w:r>
      <w:r>
        <w:rPr>
          <w:rStyle w:val="IndexLink"/>
        </w:rPr>
        <w:instrText>"</w:instrText>
      </w:r>
      <w:r>
        <w:rPr>
          <w:rStyle w:val="IndexLink"/>
        </w:rPr>
        <w:fldChar w:fldCharType="separate"/>
      </w:r>
      <w:hyperlink w:anchor="รูปที่!0|sequence">
        <w:r>
          <w:rPr>
            <w:rStyle w:val="IndexLink"/>
            <w:cs/>
          </w:rPr>
          <w:t xml:space="preserve">รูปที่ </w:t>
        </w:r>
        <w:r>
          <w:rPr>
            <w:rStyle w:val="IndexLink"/>
          </w:rPr>
          <w:t xml:space="preserve">2.1 </w:t>
        </w:r>
        <w:r>
          <w:rPr>
            <w:rStyle w:val="IndexLink"/>
            <w:cs/>
          </w:rPr>
          <w:t>โลโก้มหาวิทยาลัย</w:t>
        </w:r>
        <w:r>
          <w:rPr>
            <w:rStyle w:val="IndexLink"/>
          </w:rPr>
          <w:tab/>
          <w:t>5</w:t>
        </w:r>
      </w:hyperlink>
    </w:p>
    <w:p w14:paraId="70F129F1" w14:textId="77777777" w:rsidR="00413EA7" w:rsidRDefault="005678A5">
      <w:pPr>
        <w:pStyle w:val="FigureIndex1"/>
        <w:tabs>
          <w:tab w:val="clear" w:pos="8306"/>
          <w:tab w:val="right" w:leader="dot" w:pos="8309"/>
        </w:tabs>
      </w:pPr>
      <w:hyperlink w:anchor="รูปที่!1|sequence">
        <w:r>
          <w:rPr>
            <w:rStyle w:val="IndexLink"/>
            <w:cs/>
          </w:rPr>
          <w:t xml:space="preserve">รูปที่ </w:t>
        </w:r>
        <w:r>
          <w:rPr>
            <w:rStyle w:val="IndexLink"/>
          </w:rPr>
          <w:t xml:space="preserve">4.1 </w:t>
        </w:r>
        <w:r>
          <w:rPr>
            <w:rStyle w:val="IndexLink"/>
            <w:cs/>
          </w:rPr>
          <w:t>แผนภาพแสดงความก้าวหน้า</w:t>
        </w:r>
        <w:r>
          <w:rPr>
            <w:rStyle w:val="IndexLink"/>
          </w:rPr>
          <w:tab/>
          <w:t>9</w:t>
        </w:r>
      </w:hyperlink>
      <w:r>
        <w:rPr>
          <w:rStyle w:val="IndexLink"/>
        </w:rPr>
        <w:fldChar w:fldCharType="end"/>
      </w:r>
    </w:p>
    <w:p w14:paraId="6EE2EE38" w14:textId="77777777" w:rsidR="00413EA7" w:rsidRDefault="00413EA7">
      <w:pPr>
        <w:pStyle w:val="BodyText"/>
        <w:jc w:val="center"/>
        <w:outlineLvl w:val="0"/>
      </w:pPr>
    </w:p>
    <w:p w14:paraId="12D9DB4C" w14:textId="77777777" w:rsidR="008947DE" w:rsidRDefault="008947DE">
      <w:pPr>
        <w:rPr>
          <w:b/>
          <w:bCs/>
          <w:sz w:val="36"/>
          <w:szCs w:val="36"/>
          <w:cs/>
        </w:rPr>
      </w:pPr>
      <w:bookmarkStart w:id="5" w:name="_Toc19543366"/>
      <w:r>
        <w:rPr>
          <w:cs/>
        </w:rPr>
        <w:br w:type="page"/>
      </w:r>
    </w:p>
    <w:p w14:paraId="4ABEBD50" w14:textId="77777777" w:rsidR="00413EA7" w:rsidRDefault="005678A5">
      <w:pPr>
        <w:pStyle w:val="TableIndexHeading"/>
      </w:pPr>
      <w:bookmarkStart w:id="6" w:name="_Toc19544904"/>
      <w:r>
        <w:rPr>
          <w:cs/>
        </w:rPr>
        <w:lastRenderedPageBreak/>
        <w:t>รายการตาราง</w:t>
      </w:r>
      <w:bookmarkEnd w:id="5"/>
      <w:bookmarkEnd w:id="6"/>
    </w:p>
    <w:p w14:paraId="12718393" w14:textId="77777777" w:rsidR="008947DE" w:rsidRDefault="005678A5">
      <w:pPr>
        <w:pStyle w:val="TableIndex1"/>
        <w:tabs>
          <w:tab w:val="clear" w:pos="8306"/>
          <w:tab w:val="right" w:leader="dot" w:pos="8309"/>
        </w:tabs>
      </w:pPr>
      <w:r>
        <w:fldChar w:fldCharType="begin"/>
      </w:r>
      <w:r>
        <w:instrText>TOC \c "</w:instrText>
      </w:r>
      <w:r>
        <w:rPr>
          <w:cs/>
        </w:rPr>
        <w:instrText>ตารางที่</w:instrText>
      </w:r>
      <w:r>
        <w:instrText>"</w:instrText>
      </w:r>
      <w:r>
        <w:fldChar w:fldCharType="separate"/>
      </w:r>
      <w:r>
        <w:rPr>
          <w:cs/>
        </w:rPr>
        <w:t xml:space="preserve">ตารางที่ </w:t>
      </w:r>
      <w:r>
        <w:t xml:space="preserve">1.1 </w:t>
      </w:r>
      <w:r>
        <w:rPr>
          <w:cs/>
        </w:rPr>
        <w:t>แผนการดำเนินงาน</w:t>
      </w:r>
      <w:r>
        <w:tab/>
        <w:t>2</w:t>
      </w:r>
      <w:r>
        <w:fldChar w:fldCharType="end"/>
      </w:r>
    </w:p>
    <w:p w14:paraId="27D16C41" w14:textId="77777777" w:rsidR="008947DE" w:rsidRDefault="008947DE">
      <w:pPr>
        <w:rPr>
          <w:sz w:val="32"/>
        </w:rPr>
      </w:pPr>
      <w:r>
        <w:br w:type="page"/>
      </w:r>
    </w:p>
    <w:p w14:paraId="2832C8E4" w14:textId="77777777" w:rsidR="008947DE" w:rsidRDefault="008947DE" w:rsidP="008947DE">
      <w:pPr>
        <w:pStyle w:val="Title"/>
      </w:pPr>
      <w:bookmarkStart w:id="7" w:name="_Toc19543367"/>
      <w:bookmarkStart w:id="8" w:name="_Toc19544905"/>
      <w:r>
        <w:rPr>
          <w:cs/>
        </w:rPr>
        <w:lastRenderedPageBreak/>
        <w:t>รายการคำย่อ</w:t>
      </w:r>
      <w:bookmarkEnd w:id="7"/>
      <w:bookmarkEnd w:id="8"/>
    </w:p>
    <w:tbl>
      <w:tblPr>
        <w:tblW w:w="830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13"/>
        <w:gridCol w:w="6596"/>
      </w:tblGrid>
      <w:tr w:rsidR="008947DE" w14:paraId="3BF1D047" w14:textId="77777777" w:rsidTr="00173227">
        <w:tc>
          <w:tcPr>
            <w:tcW w:w="1713" w:type="dxa"/>
          </w:tcPr>
          <w:p w14:paraId="3F518D0C" w14:textId="77777777" w:rsidR="008947DE" w:rsidRDefault="008947DE" w:rsidP="00173227">
            <w:pPr>
              <w:pStyle w:val="TableContents"/>
              <w:jc w:val="both"/>
              <w:rPr>
                <w:sz w:val="32"/>
              </w:rPr>
            </w:pPr>
            <w:r>
              <w:rPr>
                <w:sz w:val="32"/>
              </w:rPr>
              <w:t>MS</w:t>
            </w:r>
          </w:p>
        </w:tc>
        <w:tc>
          <w:tcPr>
            <w:tcW w:w="6596" w:type="dxa"/>
          </w:tcPr>
          <w:p w14:paraId="369CE45F" w14:textId="77777777" w:rsidR="008947DE" w:rsidRDefault="008947DE" w:rsidP="00173227">
            <w:pPr>
              <w:pStyle w:val="TableContents"/>
              <w:jc w:val="both"/>
              <w:rPr>
                <w:sz w:val="32"/>
              </w:rPr>
            </w:pPr>
            <w:r>
              <w:rPr>
                <w:sz w:val="32"/>
              </w:rPr>
              <w:t>Microsoft</w:t>
            </w:r>
          </w:p>
        </w:tc>
      </w:tr>
      <w:tr w:rsidR="008947DE" w14:paraId="656E18CB" w14:textId="77777777" w:rsidTr="00173227">
        <w:tc>
          <w:tcPr>
            <w:tcW w:w="1713" w:type="dxa"/>
          </w:tcPr>
          <w:p w14:paraId="46CFFD5F" w14:textId="77777777" w:rsidR="008947DE" w:rsidRDefault="008947DE" w:rsidP="00173227">
            <w:pPr>
              <w:pStyle w:val="TableContents"/>
              <w:jc w:val="both"/>
              <w:rPr>
                <w:sz w:val="32"/>
              </w:rPr>
            </w:pPr>
            <w:r>
              <w:rPr>
                <w:sz w:val="32"/>
              </w:rPr>
              <w:t>LO</w:t>
            </w:r>
          </w:p>
        </w:tc>
        <w:tc>
          <w:tcPr>
            <w:tcW w:w="6596" w:type="dxa"/>
          </w:tcPr>
          <w:p w14:paraId="34380D97" w14:textId="77777777" w:rsidR="008947DE" w:rsidRDefault="008947DE" w:rsidP="00173227">
            <w:pPr>
              <w:pStyle w:val="TableContents"/>
              <w:jc w:val="both"/>
              <w:rPr>
                <w:sz w:val="32"/>
              </w:rPr>
            </w:pPr>
            <w:r>
              <w:rPr>
                <w:sz w:val="32"/>
              </w:rPr>
              <w:t>LibreOffice</w:t>
            </w:r>
          </w:p>
        </w:tc>
      </w:tr>
    </w:tbl>
    <w:p w14:paraId="4BBA13C3" w14:textId="77777777" w:rsidR="00413EA7" w:rsidRDefault="00413EA7" w:rsidP="008947DE">
      <w:pPr>
        <w:pStyle w:val="BodyText"/>
        <w:outlineLvl w:val="0"/>
        <w:sectPr w:rsidR="00413EA7" w:rsidSect="00301B1D">
          <w:headerReference w:type="default" r:id="rId9"/>
          <w:pgSz w:w="11909" w:h="16834"/>
          <w:pgMar w:top="1440" w:right="1440" w:bottom="1440" w:left="2160" w:header="720" w:footer="0" w:gutter="0"/>
          <w:pgNumType w:fmt="thaiLetters" w:start="1"/>
          <w:cols w:space="720"/>
          <w:formProt w:val="0"/>
          <w:docGrid w:linePitch="600" w:charSpace="32768"/>
        </w:sectPr>
      </w:pPr>
    </w:p>
    <w:p w14:paraId="3C950EE2" w14:textId="77777777" w:rsidR="00413EA7" w:rsidRDefault="005678A5">
      <w:pPr>
        <w:pStyle w:val="Heading1"/>
      </w:pPr>
      <w:r>
        <w:lastRenderedPageBreak/>
        <w:br/>
      </w:r>
      <w:bookmarkStart w:id="9" w:name="_Toc19543368"/>
      <w:bookmarkStart w:id="10" w:name="_Toc19544906"/>
      <w:r>
        <w:rPr>
          <w:cs/>
        </w:rPr>
        <w:t>บทนำ</w:t>
      </w:r>
      <w:bookmarkEnd w:id="9"/>
      <w:bookmarkEnd w:id="10"/>
    </w:p>
    <w:p w14:paraId="3D68D549" w14:textId="77777777" w:rsidR="00413EA7" w:rsidRDefault="005678A5">
      <w:pPr>
        <w:pStyle w:val="Heading2"/>
      </w:pPr>
      <w:bookmarkStart w:id="11" w:name="_Toc19543369"/>
      <w:bookmarkStart w:id="12" w:name="_Toc19544907"/>
      <w:r>
        <w:rPr>
          <w:cs/>
        </w:rPr>
        <w:t>ที่มาและความสำคัญ</w:t>
      </w:r>
      <w:bookmarkEnd w:id="11"/>
      <w:bookmarkEnd w:id="12"/>
    </w:p>
    <w:p w14:paraId="79CB1B8C" w14:textId="77777777" w:rsidR="00413EA7" w:rsidRDefault="005678A5">
      <w:pPr>
        <w:pStyle w:val="BodyText"/>
        <w:spacing w:before="57" w:after="57"/>
      </w:pPr>
      <w:r>
        <w:tab/>
      </w:r>
      <w:r>
        <w:rPr>
          <w:cs/>
        </w:rPr>
        <w:t xml:space="preserve">หลังจากนักศึกษาได้ลงทะเบียนเรียนรายวิชาโครงงานนักศึกษาวิศวกรรมคอมพิวเตอร์ </w:t>
      </w:r>
      <w:r>
        <w:t xml:space="preserve">1 </w:t>
      </w:r>
      <w:r>
        <w:rPr>
          <w:cs/>
        </w:rPr>
        <w:t>และดำเนินโครงการตามแผนการดำเนินงานที่วางไว้ พร้อมทั้งเข้าพบอาจารย์ที่ปรึกษาโครงงานอย่างสม่ำเสมอแล้ว ทุกๆ ภาคการศึกษา นักศึกษาจะต้องเขียนรายงานเพื่อนำเสนอความก้าวหน้าของโครงงานที่ได้ดำเนินการไปแล้ว เสนอต่ออาจารย์ที่ปรึกษาโครงงาน และคณะกรรมการสอบโครงงาน เพื่อให้นักศึกษาเข้าใจและสามารถเขียนรายงานได้ครบถ้วนและมีรายละเอียดของส่วนประกอบต่างๆ ในรายงานในรูปแบบเดียวกัน จึงได้จัดทำแม่แบบสำหรับการเขียนรายงานฉบับนี้ขึ้นเพื่อใช้เป็นแนวทางการเขียนรายงานความก้าวหน้าประกอบการนำเสนอรายวิชาโครงงานนักศึกษาสาขาวิชาวิศวกรรมคอมพิวเตอร์คณะวิศวกรรมศาสตร์ มหาวิทยาลัยสงขลานครินทร์ ทั้งนี้ใน</w:t>
      </w:r>
    </w:p>
    <w:p w14:paraId="7FECB561" w14:textId="77777777" w:rsidR="00413EA7" w:rsidRDefault="005678A5">
      <w:pPr>
        <w:pStyle w:val="Heading2"/>
      </w:pPr>
      <w:bookmarkStart w:id="13" w:name="_Toc19543370"/>
      <w:bookmarkStart w:id="14" w:name="_Toc19544908"/>
      <w:r>
        <w:rPr>
          <w:cs/>
        </w:rPr>
        <w:t>วัตถุประสงค์ของโครงงาน</w:t>
      </w:r>
      <w:bookmarkEnd w:id="13"/>
      <w:bookmarkEnd w:id="14"/>
    </w:p>
    <w:p w14:paraId="36F73D41" w14:textId="77777777" w:rsidR="00413EA7" w:rsidRDefault="005678A5">
      <w:pPr>
        <w:pStyle w:val="BodyText"/>
        <w:numPr>
          <w:ilvl w:val="0"/>
          <w:numId w:val="2"/>
        </w:numPr>
      </w:pPr>
      <w:r>
        <w:rPr>
          <w:cs/>
        </w:rPr>
        <w:t>ใช้เป็นแม่แบบสำหรับการเขียนรายงานความก้าวหน้ารายวิชาโครงงานนักศึกษา</w:t>
      </w:r>
    </w:p>
    <w:p w14:paraId="45F5B98F" w14:textId="77777777" w:rsidR="00413EA7" w:rsidRDefault="005678A5">
      <w:pPr>
        <w:pStyle w:val="BodyText"/>
        <w:numPr>
          <w:ilvl w:val="0"/>
          <w:numId w:val="2"/>
        </w:numPr>
      </w:pPr>
      <w:r>
        <w:rPr>
          <w:cs/>
        </w:rPr>
        <w:t>ให้นักศึกษาเข้าใจการรูปแบบการเขียนรายงานความก้าวหน้าเพื่อใช้เขียนรายงานความก้าวหน้าต่อไป</w:t>
      </w:r>
    </w:p>
    <w:p w14:paraId="7EDC7FB5" w14:textId="77777777" w:rsidR="00413EA7" w:rsidRDefault="005678A5">
      <w:pPr>
        <w:pStyle w:val="Heading2"/>
      </w:pPr>
      <w:bookmarkStart w:id="15" w:name="_Toc19543371"/>
      <w:bookmarkStart w:id="16" w:name="_Toc19544909"/>
      <w:r>
        <w:rPr>
          <w:cs/>
        </w:rPr>
        <w:t>ขอบเขตของโครงงาน</w:t>
      </w:r>
      <w:bookmarkEnd w:id="15"/>
      <w:bookmarkEnd w:id="16"/>
    </w:p>
    <w:p w14:paraId="6C1C3E02" w14:textId="77777777" w:rsidR="00413EA7" w:rsidRDefault="005678A5">
      <w:pPr>
        <w:pStyle w:val="BodyText"/>
        <w:numPr>
          <w:ilvl w:val="0"/>
          <w:numId w:val="3"/>
        </w:numPr>
      </w:pPr>
      <w:r>
        <w:rPr>
          <w:cs/>
        </w:rPr>
        <w:t>แม่แบบนี้ใช้สำหรับการเขียนรายงานความก้าวหน้ารายวิชาโครงงานวิศวกรรมคอมพิวเตอร์</w:t>
      </w:r>
    </w:p>
    <w:p w14:paraId="1283CB4A" w14:textId="77777777" w:rsidR="00413EA7" w:rsidRDefault="005678A5">
      <w:pPr>
        <w:pStyle w:val="BodyText"/>
        <w:numPr>
          <w:ilvl w:val="0"/>
          <w:numId w:val="3"/>
        </w:numPr>
      </w:pPr>
      <w:r>
        <w:rPr>
          <w:cs/>
        </w:rPr>
        <w:t xml:space="preserve">แม่แบบนี้มีสามลักษณะชนิดไฟล์ ดังนี้ </w:t>
      </w:r>
      <w:r>
        <w:t xml:space="preserve">Microsoft (MS) Word, LibreOffice (LO) Writer, </w:t>
      </w:r>
      <w:r>
        <w:rPr>
          <w:cs/>
        </w:rPr>
        <w:t xml:space="preserve">และ </w:t>
      </w:r>
      <w:r>
        <w:t>Latex</w:t>
      </w:r>
    </w:p>
    <w:p w14:paraId="651A9366" w14:textId="77777777" w:rsidR="00413EA7" w:rsidRDefault="00413EA7">
      <w:pPr>
        <w:pStyle w:val="Heading2"/>
        <w:numPr>
          <w:ilvl w:val="0"/>
          <w:numId w:val="0"/>
        </w:numPr>
        <w:sectPr w:rsidR="00413EA7" w:rsidSect="008947DE">
          <w:headerReference w:type="default" r:id="rId10"/>
          <w:pgSz w:w="11909" w:h="16834"/>
          <w:pgMar w:top="2160" w:right="1440" w:bottom="1440" w:left="2160" w:header="720" w:footer="0" w:gutter="0"/>
          <w:pgNumType w:start="1"/>
          <w:cols w:space="720"/>
          <w:formProt w:val="0"/>
          <w:docGrid w:linePitch="600" w:charSpace="32768"/>
        </w:sectPr>
      </w:pPr>
    </w:p>
    <w:p w14:paraId="47958EC4" w14:textId="77777777" w:rsidR="00413EA7" w:rsidRDefault="005678A5">
      <w:pPr>
        <w:pStyle w:val="Heading2"/>
      </w:pPr>
      <w:bookmarkStart w:id="17" w:name="_Toc19543372"/>
      <w:bookmarkStart w:id="18" w:name="_Toc19544910"/>
      <w:r>
        <w:rPr>
          <w:cs/>
        </w:rPr>
        <w:lastRenderedPageBreak/>
        <w:t>แผนการดำเนินงาน</w:t>
      </w:r>
      <w:bookmarkEnd w:id="17"/>
      <w:bookmarkEnd w:id="18"/>
    </w:p>
    <w:p w14:paraId="4F92BF75" w14:textId="77777777" w:rsidR="00413EA7" w:rsidRDefault="005678A5">
      <w:pPr>
        <w:pStyle w:val="a0"/>
        <w:keepNext/>
        <w:jc w:val="center"/>
        <w:rPr>
          <w:i w:val="0"/>
          <w:iCs w:val="0"/>
          <w:sz w:val="32"/>
          <w:szCs w:val="32"/>
        </w:rPr>
      </w:pPr>
      <w:r>
        <w:rPr>
          <w:i w:val="0"/>
          <w:iCs w:val="0"/>
          <w:sz w:val="32"/>
          <w:szCs w:val="32"/>
          <w:cs/>
        </w:rPr>
        <w:t xml:space="preserve">ตารางที่ </w:t>
      </w:r>
      <w:r>
        <w:rPr>
          <w:i w:val="0"/>
          <w:iCs w:val="0"/>
          <w:sz w:val="32"/>
          <w:szCs w:val="32"/>
        </w:rPr>
        <w:fldChar w:fldCharType="begin"/>
      </w:r>
      <w:r>
        <w:rPr>
          <w:i w:val="0"/>
          <w:iCs w:val="0"/>
          <w:sz w:val="32"/>
          <w:szCs w:val="32"/>
        </w:rPr>
        <w:instrText xml:space="preserve">SEQ </w:instrText>
      </w:r>
      <w:r>
        <w:rPr>
          <w:i w:val="0"/>
          <w:iCs w:val="0"/>
          <w:sz w:val="32"/>
          <w:szCs w:val="32"/>
          <w:cs/>
        </w:rPr>
        <w:instrText xml:space="preserve">ตารางที่ </w:instrText>
      </w:r>
      <w:r>
        <w:rPr>
          <w:i w:val="0"/>
          <w:iCs w:val="0"/>
          <w:sz w:val="32"/>
          <w:szCs w:val="32"/>
        </w:rPr>
        <w:instrText>\* ARABIC</w:instrText>
      </w:r>
      <w:r>
        <w:rPr>
          <w:i w:val="0"/>
          <w:iCs w:val="0"/>
          <w:sz w:val="32"/>
          <w:szCs w:val="32"/>
        </w:rPr>
        <w:fldChar w:fldCharType="separate"/>
      </w:r>
      <w:r w:rsidR="00003EEE">
        <w:rPr>
          <w:i w:val="0"/>
          <w:iCs w:val="0"/>
          <w:noProof/>
          <w:sz w:val="32"/>
          <w:szCs w:val="32"/>
        </w:rPr>
        <w:t>1</w:t>
      </w:r>
      <w:r>
        <w:rPr>
          <w:i w:val="0"/>
          <w:iCs w:val="0"/>
          <w:sz w:val="32"/>
          <w:szCs w:val="32"/>
        </w:rPr>
        <w:fldChar w:fldCharType="end"/>
      </w:r>
      <w:r>
        <w:rPr>
          <w:i w:val="0"/>
          <w:iCs w:val="0"/>
          <w:sz w:val="32"/>
          <w:szCs w:val="32"/>
        </w:rPr>
        <w:t xml:space="preserve"> </w:t>
      </w:r>
      <w:r>
        <w:rPr>
          <w:i w:val="0"/>
          <w:iCs w:val="0"/>
          <w:sz w:val="32"/>
          <w:szCs w:val="32"/>
          <w:cs/>
        </w:rPr>
        <w:t>แผนการดำเนินงาน</w:t>
      </w:r>
    </w:p>
    <w:tbl>
      <w:tblPr>
        <w:tblW w:w="14572" w:type="dxa"/>
        <w:tblInd w:w="-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1"/>
        <w:gridCol w:w="3870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 w:rsidR="00413EA7" w14:paraId="689B22BB" w14:textId="77777777"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BC7C591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3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9F33241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1DBB4A5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ส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cs/>
              </w:rPr>
              <w:t>ค</w:t>
            </w:r>
            <w:r>
              <w:rPr>
                <w:b/>
                <w:bCs/>
                <w:sz w:val="28"/>
                <w:szCs w:val="28"/>
              </w:rPr>
              <w:t>. 61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ADC6EE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ก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cs/>
              </w:rPr>
              <w:t>ย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  <w:p w14:paraId="09B559A7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61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D3D1032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ต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cs/>
              </w:rPr>
              <w:t>ค</w:t>
            </w:r>
            <w:r>
              <w:rPr>
                <w:b/>
                <w:bCs/>
                <w:sz w:val="28"/>
                <w:szCs w:val="28"/>
              </w:rPr>
              <w:t>. 61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AA30E4D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พ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cs/>
              </w:rPr>
              <w:t>ย</w:t>
            </w:r>
            <w:r>
              <w:rPr>
                <w:b/>
                <w:bCs/>
                <w:sz w:val="28"/>
                <w:szCs w:val="28"/>
              </w:rPr>
              <w:t>. 61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688C64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ธ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cs/>
              </w:rPr>
              <w:t>ค</w:t>
            </w:r>
            <w:r>
              <w:rPr>
                <w:b/>
                <w:bCs/>
                <w:sz w:val="28"/>
                <w:szCs w:val="28"/>
              </w:rPr>
              <w:t>. 61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DED23D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ม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cs/>
              </w:rPr>
              <w:t>ค</w:t>
            </w:r>
            <w:r>
              <w:rPr>
                <w:b/>
                <w:bCs/>
                <w:sz w:val="28"/>
                <w:szCs w:val="28"/>
              </w:rPr>
              <w:t>. 62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C3435F1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ก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cs/>
              </w:rPr>
              <w:t>พ</w:t>
            </w:r>
            <w:r>
              <w:rPr>
                <w:b/>
                <w:bCs/>
                <w:sz w:val="28"/>
                <w:szCs w:val="28"/>
              </w:rPr>
              <w:t>. 62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A0638D8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มี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cs/>
              </w:rPr>
              <w:t>ค</w:t>
            </w:r>
            <w:r>
              <w:rPr>
                <w:b/>
                <w:bCs/>
                <w:sz w:val="28"/>
                <w:szCs w:val="28"/>
              </w:rPr>
              <w:t>. 62</w:t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F653A" w14:textId="77777777" w:rsidR="00413EA7" w:rsidRDefault="005678A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cs/>
              </w:rPr>
              <w:t>เม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cs/>
              </w:rPr>
              <w:t>ย</w:t>
            </w:r>
            <w:r>
              <w:rPr>
                <w:b/>
                <w:bCs/>
                <w:sz w:val="28"/>
                <w:szCs w:val="28"/>
              </w:rPr>
              <w:t>. 62</w:t>
            </w:r>
          </w:p>
        </w:tc>
      </w:tr>
      <w:tr w:rsidR="00413EA7" w14:paraId="219F2CC1" w14:textId="77777777">
        <w:tc>
          <w:tcPr>
            <w:tcW w:w="6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056C6" w14:textId="77777777" w:rsidR="00413EA7" w:rsidRDefault="005678A5">
            <w:pPr>
              <w:pStyle w:val="TableContents"/>
              <w:jc w:val="center"/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387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DA08E" w14:textId="77777777" w:rsidR="00413EA7" w:rsidRDefault="005678A5">
            <w:pPr>
              <w:pStyle w:val="TableContents"/>
              <w:rPr>
                <w:sz w:val="32"/>
              </w:rPr>
            </w:pPr>
            <w:r>
              <w:rPr>
                <w:sz w:val="32"/>
                <w:cs/>
              </w:rPr>
              <w:t>จัดเตรียมข้อมูล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52B06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04AF1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7B727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9FE1A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6085C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B6DE4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38DB5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203657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17C6E" w14:textId="77777777" w:rsidR="00413EA7" w:rsidRDefault="00413EA7">
            <w:pPr>
              <w:pStyle w:val="TableContents"/>
              <w:rPr>
                <w:sz w:val="32"/>
              </w:rPr>
            </w:pPr>
          </w:p>
        </w:tc>
      </w:tr>
      <w:tr w:rsidR="00413EA7" w14:paraId="0D8ACEDF" w14:textId="77777777">
        <w:tc>
          <w:tcPr>
            <w:tcW w:w="6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4A2B4" w14:textId="77777777" w:rsidR="00413EA7" w:rsidRDefault="005678A5">
            <w:pPr>
              <w:pStyle w:val="TableContents"/>
              <w:jc w:val="center"/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387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2D53D" w14:textId="77777777" w:rsidR="00413EA7" w:rsidRDefault="005678A5">
            <w:pPr>
              <w:pStyle w:val="TableContents"/>
              <w:rPr>
                <w:sz w:val="32"/>
              </w:rPr>
            </w:pPr>
            <w:r>
              <w:rPr>
                <w:sz w:val="32"/>
                <w:cs/>
              </w:rPr>
              <w:t xml:space="preserve">สร้างแม่แบบ </w:t>
            </w:r>
            <w:r>
              <w:rPr>
                <w:sz w:val="32"/>
              </w:rPr>
              <w:t>MS Word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9B7D1F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BE0AF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876BEC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4081D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81008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BF865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C50D56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D837E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A5E27" w14:textId="77777777" w:rsidR="00413EA7" w:rsidRDefault="00413EA7">
            <w:pPr>
              <w:pStyle w:val="TableContents"/>
              <w:rPr>
                <w:sz w:val="32"/>
              </w:rPr>
            </w:pPr>
          </w:p>
        </w:tc>
      </w:tr>
      <w:tr w:rsidR="00413EA7" w14:paraId="68FDE38E" w14:textId="77777777">
        <w:tc>
          <w:tcPr>
            <w:tcW w:w="6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EE62E" w14:textId="77777777" w:rsidR="00413EA7" w:rsidRDefault="005678A5">
            <w:pPr>
              <w:pStyle w:val="TableContents"/>
              <w:jc w:val="center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387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129C9" w14:textId="77777777" w:rsidR="00413EA7" w:rsidRDefault="005678A5">
            <w:pPr>
              <w:pStyle w:val="TableContents"/>
              <w:rPr>
                <w:sz w:val="32"/>
              </w:rPr>
            </w:pPr>
            <w:r>
              <w:rPr>
                <w:sz w:val="32"/>
                <w:cs/>
              </w:rPr>
              <w:t xml:space="preserve">สร้างแม่แบบ </w:t>
            </w:r>
            <w:r>
              <w:rPr>
                <w:sz w:val="32"/>
              </w:rPr>
              <w:t>LO Writer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CCAE7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30D351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278446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A2D98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41AF3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ACA7F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074B64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432B1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97156" w14:textId="77777777" w:rsidR="00413EA7" w:rsidRDefault="00413EA7">
            <w:pPr>
              <w:pStyle w:val="TableContents"/>
              <w:rPr>
                <w:sz w:val="32"/>
              </w:rPr>
            </w:pPr>
          </w:p>
        </w:tc>
      </w:tr>
      <w:tr w:rsidR="00413EA7" w14:paraId="7EA44E18" w14:textId="77777777">
        <w:tc>
          <w:tcPr>
            <w:tcW w:w="6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FAD54" w14:textId="77777777" w:rsidR="00413EA7" w:rsidRDefault="005678A5">
            <w:pPr>
              <w:pStyle w:val="TableContents"/>
              <w:jc w:val="center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387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95B30" w14:textId="77777777" w:rsidR="00413EA7" w:rsidRDefault="005678A5">
            <w:pPr>
              <w:pStyle w:val="TableContents"/>
              <w:rPr>
                <w:sz w:val="32"/>
              </w:rPr>
            </w:pPr>
            <w:r>
              <w:rPr>
                <w:sz w:val="32"/>
                <w:cs/>
              </w:rPr>
              <w:t xml:space="preserve">สร้างแม่แบบ </w:t>
            </w:r>
            <w:r>
              <w:rPr>
                <w:sz w:val="32"/>
              </w:rPr>
              <w:t>Latex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C1B07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5A62D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4BC87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15903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0BD5A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D09CE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DCABA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6FF76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32D0D" w14:textId="77777777" w:rsidR="00413EA7" w:rsidRDefault="00413EA7">
            <w:pPr>
              <w:pStyle w:val="TableContents"/>
              <w:rPr>
                <w:sz w:val="32"/>
              </w:rPr>
            </w:pPr>
          </w:p>
        </w:tc>
      </w:tr>
      <w:tr w:rsidR="00413EA7" w14:paraId="3FB85D14" w14:textId="77777777">
        <w:tc>
          <w:tcPr>
            <w:tcW w:w="6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4F106" w14:textId="77777777" w:rsidR="00413EA7" w:rsidRDefault="005678A5">
            <w:pPr>
              <w:pStyle w:val="TableContents"/>
              <w:jc w:val="center"/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387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F21DC" w14:textId="77777777" w:rsidR="00413EA7" w:rsidRDefault="005678A5">
            <w:pPr>
              <w:pStyle w:val="TableContents"/>
              <w:rPr>
                <w:sz w:val="32"/>
              </w:rPr>
            </w:pPr>
            <w:r>
              <w:rPr>
                <w:sz w:val="32"/>
                <w:cs/>
              </w:rPr>
              <w:t>ทดลองใช้งานติดตามผล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2D4FB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18429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581713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A0940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18B75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FCB9F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33B26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0F6FA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F9AF5" w14:textId="77777777" w:rsidR="00413EA7" w:rsidRDefault="00413EA7">
            <w:pPr>
              <w:pStyle w:val="TableContents"/>
              <w:rPr>
                <w:sz w:val="32"/>
              </w:rPr>
            </w:pPr>
          </w:p>
        </w:tc>
      </w:tr>
      <w:tr w:rsidR="00413EA7" w14:paraId="12C66448" w14:textId="77777777">
        <w:tc>
          <w:tcPr>
            <w:tcW w:w="6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7AB53" w14:textId="77777777" w:rsidR="00413EA7" w:rsidRDefault="005678A5">
            <w:pPr>
              <w:pStyle w:val="TableContents"/>
              <w:jc w:val="center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387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D44793" w14:textId="77777777" w:rsidR="00413EA7" w:rsidRDefault="005678A5">
            <w:pPr>
              <w:pStyle w:val="TableContents"/>
              <w:rPr>
                <w:sz w:val="32"/>
              </w:rPr>
            </w:pPr>
            <w:r>
              <w:rPr>
                <w:sz w:val="32"/>
                <w:cs/>
              </w:rPr>
              <w:t>เขียนรายงานฉบับสมบูรณ์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AA3A0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F40711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FFE21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5017F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71FE1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EE429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3E88A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CC257" w14:textId="77777777" w:rsidR="00413EA7" w:rsidRDefault="00413EA7">
            <w:pPr>
              <w:pStyle w:val="TableContents"/>
              <w:rPr>
                <w:sz w:val="32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82CAB" w14:textId="77777777" w:rsidR="00413EA7" w:rsidRDefault="00413EA7">
            <w:pPr>
              <w:pStyle w:val="TableContents"/>
              <w:rPr>
                <w:sz w:val="32"/>
              </w:rPr>
            </w:pPr>
          </w:p>
        </w:tc>
      </w:tr>
    </w:tbl>
    <w:p w14:paraId="6001CE8F" w14:textId="77777777" w:rsidR="00413EA7" w:rsidRDefault="00413EA7">
      <w:pPr>
        <w:pStyle w:val="BodyText"/>
      </w:pPr>
    </w:p>
    <w:p w14:paraId="405E2AD3" w14:textId="77777777" w:rsidR="00413EA7" w:rsidRDefault="00413EA7">
      <w:pPr>
        <w:pStyle w:val="BodyText"/>
      </w:pPr>
    </w:p>
    <w:p w14:paraId="779DC98D" w14:textId="77777777" w:rsidR="00413EA7" w:rsidRDefault="00413EA7">
      <w:pPr>
        <w:pStyle w:val="Heading1"/>
        <w:numPr>
          <w:ilvl w:val="0"/>
          <w:numId w:val="0"/>
        </w:numPr>
        <w:sectPr w:rsidR="00413EA7">
          <w:headerReference w:type="default" r:id="rId11"/>
          <w:footerReference w:type="default" r:id="rId12"/>
          <w:pgSz w:w="16834" w:h="11909" w:orient="landscape"/>
          <w:pgMar w:top="1134" w:right="1134" w:bottom="1518" w:left="1134" w:header="0" w:footer="1134" w:gutter="0"/>
          <w:cols w:space="720"/>
          <w:formProt w:val="0"/>
          <w:docGrid w:linePitch="600" w:charSpace="32768"/>
        </w:sectPr>
      </w:pPr>
    </w:p>
    <w:p w14:paraId="7B4A0B73" w14:textId="77777777" w:rsidR="00413EA7" w:rsidRDefault="005678A5">
      <w:pPr>
        <w:pStyle w:val="Heading1"/>
      </w:pPr>
      <w:r>
        <w:lastRenderedPageBreak/>
        <w:br/>
      </w:r>
      <w:bookmarkStart w:id="19" w:name="_Toc19543373"/>
      <w:bookmarkStart w:id="20" w:name="_Toc19544911"/>
      <w:r>
        <w:rPr>
          <w:cs/>
        </w:rPr>
        <w:t>ทฤษฎีและความรู้พื้นฐาน</w:t>
      </w:r>
      <w:bookmarkEnd w:id="19"/>
      <w:bookmarkEnd w:id="20"/>
    </w:p>
    <w:p w14:paraId="62A623E6" w14:textId="77777777" w:rsidR="00413EA7" w:rsidRDefault="005678A5">
      <w:pPr>
        <w:pStyle w:val="BodyText"/>
      </w:pPr>
      <w:r>
        <w:tab/>
      </w:r>
      <w:r>
        <w:rPr>
          <w:cs/>
        </w:rPr>
        <w:t>การเขียนรายงานในส่วนนี้ให้จัดหมวดหมู่ทฟษฐีและความรู้พื้นฐานเข้าไว้ด้วยกันโดยแบ่งออกเป็นกลุ่ม อย่างเหมาะสม</w:t>
      </w:r>
    </w:p>
    <w:p w14:paraId="1ABC28C4" w14:textId="77777777" w:rsidR="00413EA7" w:rsidRDefault="005678A5">
      <w:pPr>
        <w:pStyle w:val="Heading2"/>
      </w:pPr>
      <w:bookmarkStart w:id="21" w:name="_Toc19543374"/>
      <w:bookmarkStart w:id="22" w:name="_Toc19544912"/>
      <w:r>
        <w:rPr>
          <w:cs/>
        </w:rPr>
        <w:t>รูปแบบหน้า</w:t>
      </w:r>
      <w:bookmarkEnd w:id="21"/>
      <w:bookmarkEnd w:id="22"/>
    </w:p>
    <w:p w14:paraId="3F74A47F" w14:textId="77777777" w:rsidR="00413EA7" w:rsidRDefault="005678A5">
      <w:pPr>
        <w:pStyle w:val="BodyText"/>
      </w:pPr>
      <w:r>
        <w:tab/>
      </w:r>
      <w:r>
        <w:rPr>
          <w:cs/>
        </w:rPr>
        <w:t xml:space="preserve">ใช้กระดาษขนาด </w:t>
      </w:r>
      <w:r>
        <w:t xml:space="preserve">A4 </w:t>
      </w:r>
      <w:r>
        <w:rPr>
          <w:cs/>
        </w:rPr>
        <w:t>โดยมีรายละเอียดขอบกระดาษดังต่อไปนี้</w:t>
      </w:r>
    </w:p>
    <w:p w14:paraId="78D765F0" w14:textId="77777777" w:rsidR="00413EA7" w:rsidRDefault="005678A5">
      <w:pPr>
        <w:pStyle w:val="BodyText"/>
        <w:numPr>
          <w:ilvl w:val="0"/>
          <w:numId w:val="4"/>
        </w:numPr>
      </w:pPr>
      <w:r>
        <w:rPr>
          <w:cs/>
        </w:rPr>
        <w:t xml:space="preserve">ด้านซ้าย </w:t>
      </w:r>
      <w:r>
        <w:t xml:space="preserve">1.5 </w:t>
      </w:r>
      <w:r>
        <w:rPr>
          <w:cs/>
        </w:rPr>
        <w:t>นิ้ว</w:t>
      </w:r>
    </w:p>
    <w:p w14:paraId="7A6EA52A" w14:textId="77777777" w:rsidR="00413EA7" w:rsidRDefault="005678A5">
      <w:pPr>
        <w:pStyle w:val="BodyText"/>
        <w:numPr>
          <w:ilvl w:val="0"/>
          <w:numId w:val="4"/>
        </w:numPr>
      </w:pPr>
      <w:r>
        <w:rPr>
          <w:cs/>
        </w:rPr>
        <w:t xml:space="preserve">ด้านบน </w:t>
      </w:r>
      <w:r>
        <w:t xml:space="preserve">1 </w:t>
      </w:r>
      <w:r>
        <w:rPr>
          <w:cs/>
        </w:rPr>
        <w:t>นิ้ว</w:t>
      </w:r>
    </w:p>
    <w:p w14:paraId="01C33B91" w14:textId="77777777" w:rsidR="00413EA7" w:rsidRDefault="005678A5">
      <w:pPr>
        <w:pStyle w:val="BodyText"/>
        <w:numPr>
          <w:ilvl w:val="0"/>
          <w:numId w:val="4"/>
        </w:numPr>
      </w:pPr>
      <w:r>
        <w:rPr>
          <w:cs/>
        </w:rPr>
        <w:t xml:space="preserve">ด้านล่าง </w:t>
      </w:r>
      <w:r>
        <w:t xml:space="preserve">1 </w:t>
      </w:r>
      <w:r>
        <w:rPr>
          <w:cs/>
        </w:rPr>
        <w:t>นิ้ว</w:t>
      </w:r>
    </w:p>
    <w:p w14:paraId="39D0CE2B" w14:textId="77777777" w:rsidR="00413EA7" w:rsidRDefault="005678A5">
      <w:pPr>
        <w:pStyle w:val="BodyText"/>
        <w:numPr>
          <w:ilvl w:val="0"/>
          <w:numId w:val="4"/>
        </w:numPr>
      </w:pPr>
      <w:r>
        <w:rPr>
          <w:cs/>
        </w:rPr>
        <w:t xml:space="preserve">ด้านขวา </w:t>
      </w:r>
      <w:r>
        <w:t xml:space="preserve">1 </w:t>
      </w:r>
      <w:r>
        <w:rPr>
          <w:cs/>
        </w:rPr>
        <w:t>นิ้ว</w:t>
      </w:r>
    </w:p>
    <w:p w14:paraId="1A820CB6" w14:textId="77777777" w:rsidR="00413EA7" w:rsidRDefault="005678A5">
      <w:pPr>
        <w:pStyle w:val="Heading2"/>
      </w:pPr>
      <w:bookmarkStart w:id="23" w:name="_Toc19543375"/>
      <w:bookmarkStart w:id="24" w:name="_Toc19544913"/>
      <w:r>
        <w:rPr>
          <w:cs/>
        </w:rPr>
        <w:t>รูปแบบข้อความ</w:t>
      </w:r>
      <w:bookmarkEnd w:id="23"/>
      <w:bookmarkEnd w:id="24"/>
    </w:p>
    <w:p w14:paraId="0A2E585E" w14:textId="77777777" w:rsidR="00413EA7" w:rsidRDefault="005678A5">
      <w:pPr>
        <w:pStyle w:val="BodyText"/>
      </w:pPr>
      <w:r>
        <w:tab/>
      </w:r>
      <w:r>
        <w:rPr>
          <w:cs/>
        </w:rPr>
        <w:t xml:space="preserve">รูปแบบข้อความของตัวอักษรในรายงานใช้ </w:t>
      </w:r>
      <w:r>
        <w:t xml:space="preserve">TH </w:t>
      </w:r>
      <w:proofErr w:type="spellStart"/>
      <w:r>
        <w:t>Sarabun</w:t>
      </w:r>
      <w:proofErr w:type="spellEnd"/>
      <w:r>
        <w:t xml:space="preserve"> New </w:t>
      </w:r>
      <w:r>
        <w:rPr>
          <w:cs/>
        </w:rPr>
        <w:t xml:space="preserve">ขนาด </w:t>
      </w:r>
      <w:r>
        <w:t xml:space="preserve">16 pt.  </w:t>
      </w:r>
      <w:r>
        <w:rPr>
          <w:cs/>
        </w:rPr>
        <w:t>และจัดขั้นหน้าขั้นหลังให้เรียบร้อย เป็นรูปแบบหลักสำหรับเนื้อหาในเอกสาร หากไม่ได้กำหนดเป็นอย่างอื่น ทั้งนี้ให้ขึ้นอยู่กับดุลยพินิจของอาจารย์ที่ปรึกษา</w:t>
      </w:r>
    </w:p>
    <w:p w14:paraId="2F00D51B" w14:textId="77777777" w:rsidR="00413EA7" w:rsidRDefault="005678A5">
      <w:pPr>
        <w:pStyle w:val="Heading3"/>
        <w:spacing w:before="30" w:after="1"/>
      </w:pPr>
      <w:bookmarkStart w:id="25" w:name="_Toc19543376"/>
      <w:bookmarkStart w:id="26" w:name="_Toc19544914"/>
      <w:r>
        <w:rPr>
          <w:cs/>
        </w:rPr>
        <w:t>หน้าปกรายงาน</w:t>
      </w:r>
      <w:bookmarkEnd w:id="25"/>
      <w:bookmarkEnd w:id="26"/>
    </w:p>
    <w:p w14:paraId="4DFC472C" w14:textId="77777777" w:rsidR="00413EA7" w:rsidRDefault="005678A5">
      <w:pPr>
        <w:pStyle w:val="BodyText"/>
      </w:pPr>
      <w:r>
        <w:tab/>
      </w:r>
      <w:r>
        <w:rPr>
          <w:cs/>
        </w:rPr>
        <w:t xml:space="preserve">รูปแบบข้อความในหน้าปก </w:t>
      </w:r>
      <w:r>
        <w:t xml:space="preserve">TH </w:t>
      </w:r>
      <w:proofErr w:type="spellStart"/>
      <w:r>
        <w:t>Sarabun</w:t>
      </w:r>
      <w:proofErr w:type="spellEnd"/>
      <w:r>
        <w:t xml:space="preserve"> New </w:t>
      </w:r>
      <w:r>
        <w:rPr>
          <w:cs/>
        </w:rPr>
        <w:t xml:space="preserve">ขนาด </w:t>
      </w:r>
      <w:r>
        <w:t xml:space="preserve">18 pt.  </w:t>
      </w:r>
      <w:r>
        <w:rPr>
          <w:cs/>
        </w:rPr>
        <w:t xml:space="preserve">ตัวหนา </w:t>
      </w:r>
    </w:p>
    <w:p w14:paraId="62433F12" w14:textId="77777777" w:rsidR="00413EA7" w:rsidRDefault="005678A5">
      <w:pPr>
        <w:pStyle w:val="Heading3"/>
        <w:spacing w:before="30" w:after="1"/>
      </w:pPr>
      <w:bookmarkStart w:id="27" w:name="_Toc19543377"/>
      <w:bookmarkStart w:id="28" w:name="_Toc19544915"/>
      <w:r>
        <w:rPr>
          <w:cs/>
        </w:rPr>
        <w:t xml:space="preserve">หัวข้อระดับ </w:t>
      </w:r>
      <w:r>
        <w:t>1</w:t>
      </w:r>
      <w:bookmarkEnd w:id="27"/>
      <w:bookmarkEnd w:id="28"/>
    </w:p>
    <w:p w14:paraId="48D77872" w14:textId="77777777" w:rsidR="00413EA7" w:rsidRDefault="005678A5">
      <w:pPr>
        <w:pStyle w:val="BodyText"/>
      </w:pPr>
      <w:r>
        <w:tab/>
      </w:r>
      <w:r>
        <w:rPr>
          <w:cs/>
        </w:rPr>
        <w:t xml:space="preserve">รูปแบบข้อความหัวข้อระดับ </w:t>
      </w:r>
      <w:r>
        <w:t xml:space="preserve">1 </w:t>
      </w:r>
      <w:r>
        <w:rPr>
          <w:cs/>
        </w:rPr>
        <w:t xml:space="preserve">ใช้ </w:t>
      </w:r>
      <w:r>
        <w:t xml:space="preserve">TH </w:t>
      </w:r>
      <w:proofErr w:type="spellStart"/>
      <w:r>
        <w:t>Sarabun</w:t>
      </w:r>
      <w:proofErr w:type="spellEnd"/>
      <w:r>
        <w:t xml:space="preserve"> New </w:t>
      </w:r>
      <w:r>
        <w:rPr>
          <w:cs/>
        </w:rPr>
        <w:t xml:space="preserve">ขนาด </w:t>
      </w:r>
      <w:r>
        <w:t xml:space="preserve">18 pt.  </w:t>
      </w:r>
      <w:r>
        <w:rPr>
          <w:cs/>
        </w:rPr>
        <w:t xml:space="preserve">ตัวหนา มีข้อความว่า </w:t>
      </w:r>
      <w:r>
        <w:rPr>
          <w:b/>
          <w:bCs/>
          <w:cs/>
        </w:rPr>
        <w:t xml:space="preserve">บทที่ </w:t>
      </w:r>
      <w:r>
        <w:rPr>
          <w:cs/>
        </w:rPr>
        <w:t>นำหน้าลำดับตัวเลข</w:t>
      </w:r>
    </w:p>
    <w:p w14:paraId="0D347E44" w14:textId="77777777" w:rsidR="00413EA7" w:rsidRDefault="005678A5">
      <w:pPr>
        <w:pStyle w:val="Heading3"/>
      </w:pPr>
      <w:bookmarkStart w:id="29" w:name="_Toc19543378"/>
      <w:bookmarkStart w:id="30" w:name="_Toc19544916"/>
      <w:r>
        <w:rPr>
          <w:cs/>
        </w:rPr>
        <w:t xml:space="preserve">หัวข้อระดับ </w:t>
      </w:r>
      <w:r>
        <w:t>2</w:t>
      </w:r>
      <w:bookmarkEnd w:id="29"/>
      <w:bookmarkEnd w:id="30"/>
    </w:p>
    <w:p w14:paraId="31DCA9CE" w14:textId="77777777" w:rsidR="00413EA7" w:rsidRDefault="005678A5">
      <w:pPr>
        <w:pStyle w:val="BodyText"/>
      </w:pPr>
      <w:r>
        <w:tab/>
      </w:r>
      <w:r>
        <w:rPr>
          <w:cs/>
        </w:rPr>
        <w:t xml:space="preserve">รูปแบบข้อความหัวข้อระดับ </w:t>
      </w:r>
      <w:r>
        <w:t xml:space="preserve">2 </w:t>
      </w:r>
      <w:r>
        <w:rPr>
          <w:cs/>
        </w:rPr>
        <w:t xml:space="preserve">ใช้ </w:t>
      </w:r>
      <w:r>
        <w:t xml:space="preserve">TH </w:t>
      </w:r>
      <w:proofErr w:type="spellStart"/>
      <w:r>
        <w:t>Sarabun</w:t>
      </w:r>
      <w:proofErr w:type="spellEnd"/>
      <w:r>
        <w:t xml:space="preserve"> New </w:t>
      </w:r>
      <w:r>
        <w:rPr>
          <w:cs/>
        </w:rPr>
        <w:t xml:space="preserve">ขนาด </w:t>
      </w:r>
      <w:r>
        <w:t xml:space="preserve">16 pt.  </w:t>
      </w:r>
      <w:r>
        <w:rPr>
          <w:cs/>
        </w:rPr>
        <w:t xml:space="preserve">ตัวหนา โดยมีลำดับตัวเลขหัวข้อระดับ </w:t>
      </w:r>
      <w:r>
        <w:t xml:space="preserve">1 </w:t>
      </w:r>
      <w:r>
        <w:rPr>
          <w:cs/>
        </w:rPr>
        <w:t xml:space="preserve">ตามด้วย </w:t>
      </w:r>
      <w:r>
        <w:t xml:space="preserve">‘.’ </w:t>
      </w:r>
      <w:r>
        <w:rPr>
          <w:cs/>
        </w:rPr>
        <w:t xml:space="preserve">แล้วตามด้วย ลำดับหัวข้อระดับ </w:t>
      </w:r>
      <w:r>
        <w:t xml:space="preserve">2 </w:t>
      </w:r>
      <w:r>
        <w:rPr>
          <w:cs/>
        </w:rPr>
        <w:t xml:space="preserve">ภายใต้หัวข้อระดับ </w:t>
      </w:r>
      <w:r>
        <w:t xml:space="preserve">1 </w:t>
      </w:r>
      <w:r>
        <w:rPr>
          <w:cs/>
        </w:rPr>
        <w:t xml:space="preserve">เช่น </w:t>
      </w:r>
      <w:r>
        <w:t>1.1, 1.2, 1.3</w:t>
      </w:r>
    </w:p>
    <w:p w14:paraId="796B1907" w14:textId="77777777" w:rsidR="00413EA7" w:rsidRDefault="005678A5">
      <w:pPr>
        <w:pStyle w:val="Heading3"/>
      </w:pPr>
      <w:bookmarkStart w:id="31" w:name="_Toc19543379"/>
      <w:bookmarkStart w:id="32" w:name="_Toc19544917"/>
      <w:r>
        <w:rPr>
          <w:cs/>
        </w:rPr>
        <w:lastRenderedPageBreak/>
        <w:t xml:space="preserve">หัวข้อระดับ </w:t>
      </w:r>
      <w:r>
        <w:t>3</w:t>
      </w:r>
      <w:bookmarkEnd w:id="31"/>
      <w:bookmarkEnd w:id="32"/>
    </w:p>
    <w:p w14:paraId="1CAC0F8A" w14:textId="77777777" w:rsidR="00413EA7" w:rsidRDefault="005678A5">
      <w:pPr>
        <w:pStyle w:val="BodyText"/>
      </w:pPr>
      <w:r>
        <w:tab/>
      </w:r>
      <w:r>
        <w:rPr>
          <w:cs/>
        </w:rPr>
        <w:t xml:space="preserve">รูปแบบข้อความหัวข้อระดับ </w:t>
      </w:r>
      <w:r>
        <w:t xml:space="preserve">3 </w:t>
      </w:r>
      <w:r>
        <w:rPr>
          <w:cs/>
        </w:rPr>
        <w:t xml:space="preserve">ใช้ </w:t>
      </w:r>
      <w:r>
        <w:t xml:space="preserve">TH </w:t>
      </w:r>
      <w:proofErr w:type="spellStart"/>
      <w:r>
        <w:t>Sarabun</w:t>
      </w:r>
      <w:proofErr w:type="spellEnd"/>
      <w:r>
        <w:t xml:space="preserve"> New </w:t>
      </w:r>
      <w:r>
        <w:rPr>
          <w:cs/>
        </w:rPr>
        <w:t xml:space="preserve">ขนาด </w:t>
      </w:r>
      <w:r>
        <w:t xml:space="preserve">16 pt.  </w:t>
      </w:r>
      <w:r>
        <w:rPr>
          <w:cs/>
        </w:rPr>
        <w:t xml:space="preserve">ตัวหนา โดยมีลำดับตัวเลขหัวข้อระดับ </w:t>
      </w:r>
      <w:r>
        <w:t xml:space="preserve">1 </w:t>
      </w:r>
      <w:r>
        <w:rPr>
          <w:cs/>
        </w:rPr>
        <w:t xml:space="preserve">ตามด้วย </w:t>
      </w:r>
      <w:r>
        <w:t xml:space="preserve">‘.’ </w:t>
      </w:r>
      <w:r>
        <w:rPr>
          <w:cs/>
        </w:rPr>
        <w:t xml:space="preserve">ตาม ด้วยหัวข้อระดับ </w:t>
      </w:r>
      <w:r>
        <w:t xml:space="preserve">2 </w:t>
      </w:r>
      <w:r>
        <w:rPr>
          <w:cs/>
        </w:rPr>
        <w:t xml:space="preserve">ตามด้วย </w:t>
      </w:r>
      <w:r>
        <w:t xml:space="preserve">‘.’ </w:t>
      </w:r>
      <w:r>
        <w:rPr>
          <w:cs/>
        </w:rPr>
        <w:t xml:space="preserve">แล้วตามด้วย ลำดับหัวข้อระดับ </w:t>
      </w:r>
      <w:r>
        <w:t xml:space="preserve">2 </w:t>
      </w:r>
      <w:r>
        <w:rPr>
          <w:cs/>
        </w:rPr>
        <w:t xml:space="preserve">ภายใต้หัวข้อระดับ </w:t>
      </w:r>
      <w:r>
        <w:t xml:space="preserve">1 </w:t>
      </w:r>
      <w:r>
        <w:rPr>
          <w:cs/>
        </w:rPr>
        <w:t xml:space="preserve">เช่น </w:t>
      </w:r>
      <w:r>
        <w:t>1.2.1, 1.2.2, 1.2.3, 1.2.4</w:t>
      </w:r>
    </w:p>
    <w:p w14:paraId="0FDCED7D" w14:textId="77777777" w:rsidR="00413EA7" w:rsidRDefault="005678A5">
      <w:pPr>
        <w:pStyle w:val="Heading3"/>
      </w:pPr>
      <w:bookmarkStart w:id="33" w:name="_Toc19543380"/>
      <w:bookmarkStart w:id="34" w:name="_Toc19544918"/>
      <w:r>
        <w:rPr>
          <w:cs/>
        </w:rPr>
        <w:t>คำอธิบายรูปภาพและตาราง</w:t>
      </w:r>
      <w:bookmarkEnd w:id="33"/>
      <w:bookmarkEnd w:id="34"/>
    </w:p>
    <w:p w14:paraId="298F8B69" w14:textId="77777777" w:rsidR="00413EA7" w:rsidRDefault="005678A5">
      <w:pPr>
        <w:pStyle w:val="BodyText"/>
      </w:pPr>
      <w:r>
        <w:tab/>
      </w:r>
      <w:r>
        <w:rPr>
          <w:cs/>
        </w:rPr>
        <w:t xml:space="preserve">คำอธิบายรูปภาพใช้ </w:t>
      </w:r>
      <w:r>
        <w:t xml:space="preserve">TH </w:t>
      </w:r>
      <w:proofErr w:type="spellStart"/>
      <w:r>
        <w:t>Sarabun</w:t>
      </w:r>
      <w:proofErr w:type="spellEnd"/>
      <w:r>
        <w:t xml:space="preserve"> New </w:t>
      </w:r>
      <w:r>
        <w:rPr>
          <w:cs/>
        </w:rPr>
        <w:t xml:space="preserve">ขนาด </w:t>
      </w:r>
      <w:r>
        <w:t xml:space="preserve">16 pt. </w:t>
      </w:r>
      <w:r>
        <w:rPr>
          <w:cs/>
        </w:rPr>
        <w:t>โดยใส่ไว้ใต้รูปภาพหรือเหนือตารางและจัดกลางให้เรียบร้อย</w:t>
      </w:r>
    </w:p>
    <w:p w14:paraId="02E3FB10" w14:textId="77777777" w:rsidR="00413EA7" w:rsidRDefault="005678A5">
      <w:pPr>
        <w:pStyle w:val="Heading3"/>
      </w:pPr>
      <w:bookmarkStart w:id="35" w:name="_Toc19543381"/>
      <w:bookmarkStart w:id="36" w:name="_Toc19544919"/>
      <w:r>
        <w:rPr>
          <w:cs/>
        </w:rPr>
        <w:t>เลขหน้า</w:t>
      </w:r>
      <w:bookmarkEnd w:id="35"/>
      <w:bookmarkEnd w:id="36"/>
    </w:p>
    <w:p w14:paraId="7F2345F6" w14:textId="77777777" w:rsidR="00413EA7" w:rsidRDefault="005678A5">
      <w:pPr>
        <w:pStyle w:val="BodyText"/>
      </w:pPr>
      <w:r>
        <w:rPr>
          <w:b/>
          <w:bCs/>
        </w:rPr>
        <w:tab/>
      </w:r>
      <w:r>
        <w:rPr>
          <w:cs/>
        </w:rPr>
        <w:t xml:space="preserve">เลขหน้าช้ </w:t>
      </w:r>
      <w:r>
        <w:t xml:space="preserve">TH </w:t>
      </w:r>
      <w:proofErr w:type="spellStart"/>
      <w:r>
        <w:t>Sarabun</w:t>
      </w:r>
      <w:proofErr w:type="spellEnd"/>
      <w:r>
        <w:t xml:space="preserve"> New </w:t>
      </w:r>
      <w:r>
        <w:rPr>
          <w:cs/>
        </w:rPr>
        <w:t xml:space="preserve">ขนาด </w:t>
      </w:r>
      <w:r>
        <w:t xml:space="preserve">14 pt. </w:t>
      </w:r>
      <w:r>
        <w:rPr>
          <w:cs/>
        </w:rPr>
        <w:t xml:space="preserve">เขียนไว้มุมบนด้านขวาโดยส่วนนำได้แก่ สารบัญ รายการรูปภาพ รายการตาราง รายการคำย่อ ให้ใช้เลขหน้าเป็น ก ข ค สำหรับภาษาไทย หรือ </w:t>
      </w:r>
      <w:r>
        <w:t xml:space="preserve">I, II, III </w:t>
      </w:r>
      <w:r>
        <w:rPr>
          <w:cs/>
        </w:rPr>
        <w:t xml:space="preserve">สำหรับภาษาอักฤษ ส่วนรายงานหน้าอื่นๆ ให้ใช้เลขอารบิก </w:t>
      </w:r>
      <w:r>
        <w:t xml:space="preserve">1, 2, 3 </w:t>
      </w:r>
      <w:r>
        <w:rPr>
          <w:cs/>
        </w:rPr>
        <w:t>ไปจนจบรายงาน</w:t>
      </w:r>
    </w:p>
    <w:p w14:paraId="073FF492" w14:textId="77777777" w:rsidR="00413EA7" w:rsidRDefault="005678A5">
      <w:pPr>
        <w:pStyle w:val="Heading2"/>
      </w:pPr>
      <w:bookmarkStart w:id="37" w:name="_Toc19543382"/>
      <w:bookmarkStart w:id="38" w:name="_Toc19544920"/>
      <w:r>
        <w:rPr>
          <w:cs/>
        </w:rPr>
        <w:t>หน้าปก</w:t>
      </w:r>
      <w:bookmarkEnd w:id="37"/>
      <w:bookmarkEnd w:id="38"/>
    </w:p>
    <w:p w14:paraId="3B96355E" w14:textId="77777777" w:rsidR="00413EA7" w:rsidRDefault="005678A5">
      <w:pPr>
        <w:pStyle w:val="Heading3"/>
      </w:pPr>
      <w:bookmarkStart w:id="39" w:name="_Toc19543383"/>
      <w:bookmarkStart w:id="40" w:name="_Toc19544921"/>
      <w:r>
        <w:rPr>
          <w:cs/>
        </w:rPr>
        <w:t>โครงสร้างหน้าปก</w:t>
      </w:r>
      <w:bookmarkEnd w:id="39"/>
      <w:bookmarkEnd w:id="40"/>
    </w:p>
    <w:p w14:paraId="0C8A370F" w14:textId="77777777" w:rsidR="00413EA7" w:rsidRDefault="005678A5">
      <w:pPr>
        <w:pStyle w:val="BodyText"/>
      </w:pPr>
      <w:r>
        <w:t xml:space="preserve"> </w:t>
      </w:r>
      <w:r>
        <w:tab/>
      </w:r>
      <w:r>
        <w:rPr>
          <w:cs/>
        </w:rPr>
        <w:t>โครงสร้างหน้าปกประกอบไปด้วย</w:t>
      </w:r>
    </w:p>
    <w:p w14:paraId="2D6F011C" w14:textId="77777777" w:rsidR="00413EA7" w:rsidRDefault="005678A5">
      <w:pPr>
        <w:pStyle w:val="BodyText"/>
        <w:numPr>
          <w:ilvl w:val="0"/>
          <w:numId w:val="5"/>
        </w:numPr>
      </w:pPr>
      <w:r>
        <w:rPr>
          <w:cs/>
        </w:rPr>
        <w:t>โลโก้มหาวิทยาลัย</w:t>
      </w:r>
    </w:p>
    <w:p w14:paraId="168A4DAA" w14:textId="77777777" w:rsidR="00413EA7" w:rsidRDefault="005678A5">
      <w:pPr>
        <w:pStyle w:val="BodyText"/>
        <w:numPr>
          <w:ilvl w:val="0"/>
          <w:numId w:val="5"/>
        </w:numPr>
      </w:pPr>
      <w:r>
        <w:rPr>
          <w:cs/>
        </w:rPr>
        <w:t>คำว่าขึ้นต้นรายงาน บอกชื่อรายวิชาโครงงาน และระบุครั้งที่ส่งรายงาน</w:t>
      </w:r>
      <w:r>
        <w:t>/</w:t>
      </w:r>
      <w:r>
        <w:rPr>
          <w:cs/>
        </w:rPr>
        <w:t>ปีการศึกษา</w:t>
      </w:r>
    </w:p>
    <w:p w14:paraId="52D238F7" w14:textId="77777777" w:rsidR="00413EA7" w:rsidRDefault="005678A5">
      <w:pPr>
        <w:pStyle w:val="BodyText"/>
        <w:numPr>
          <w:ilvl w:val="0"/>
          <w:numId w:val="5"/>
        </w:numPr>
      </w:pPr>
      <w:r>
        <w:rPr>
          <w:cs/>
        </w:rPr>
        <w:t>ชื่อโครงงานภาษาไทยและอังกฤษ หากยังไม่มีภาษาไทยหรืออังกฤษสามารถเว้นไว้ได้</w:t>
      </w:r>
    </w:p>
    <w:p w14:paraId="65E03D23" w14:textId="77777777" w:rsidR="00413EA7" w:rsidRDefault="005678A5">
      <w:pPr>
        <w:pStyle w:val="BodyText"/>
        <w:numPr>
          <w:ilvl w:val="0"/>
          <w:numId w:val="5"/>
        </w:numPr>
      </w:pPr>
      <w:r>
        <w:rPr>
          <w:cs/>
        </w:rPr>
        <w:t>ชื่อนักศึกษา และรหัสนักศึกษา</w:t>
      </w:r>
    </w:p>
    <w:p w14:paraId="669646A6" w14:textId="77777777" w:rsidR="00413EA7" w:rsidRDefault="005678A5">
      <w:pPr>
        <w:pStyle w:val="BodyText"/>
        <w:numPr>
          <w:ilvl w:val="0"/>
          <w:numId w:val="5"/>
        </w:numPr>
      </w:pPr>
      <w:r>
        <w:rPr>
          <w:cs/>
        </w:rPr>
        <w:t>อาจารย์ที่ปรึกษาโครงงานให้ใส่ชื่อและตำแหน่งทางวิชาการของอาจารย์ที่ปรึกษาให้ถูกต้อง</w:t>
      </w:r>
    </w:p>
    <w:p w14:paraId="2E212D77" w14:textId="77777777" w:rsidR="00413EA7" w:rsidRDefault="005678A5">
      <w:pPr>
        <w:pStyle w:val="BodyText"/>
        <w:numPr>
          <w:ilvl w:val="0"/>
          <w:numId w:val="5"/>
        </w:numPr>
      </w:pPr>
      <w:r>
        <w:rPr>
          <w:cs/>
        </w:rPr>
        <w:t>คำปิดท้ายรายงาน</w:t>
      </w:r>
    </w:p>
    <w:p w14:paraId="49D9FBEE" w14:textId="77777777" w:rsidR="00413EA7" w:rsidRDefault="005678A5">
      <w:pPr>
        <w:pStyle w:val="BodyText"/>
        <w:numPr>
          <w:ilvl w:val="0"/>
          <w:numId w:val="5"/>
        </w:numPr>
      </w:pPr>
      <w:r>
        <w:rPr>
          <w:cs/>
        </w:rPr>
        <w:t>วันที่ส่งรายงาน</w:t>
      </w:r>
    </w:p>
    <w:p w14:paraId="4AA2C129" w14:textId="77777777" w:rsidR="00413EA7" w:rsidRDefault="005678A5">
      <w:pPr>
        <w:pStyle w:val="Heading3"/>
      </w:pPr>
      <w:bookmarkStart w:id="41" w:name="_Toc19543384"/>
      <w:bookmarkStart w:id="42" w:name="_Toc19544922"/>
      <w:r>
        <w:rPr>
          <w:cs/>
        </w:rPr>
        <w:t>โลโก้</w:t>
      </w:r>
      <w:bookmarkEnd w:id="41"/>
      <w:bookmarkEnd w:id="42"/>
    </w:p>
    <w:p w14:paraId="60D92AB8" w14:textId="77777777" w:rsidR="00413EA7" w:rsidRDefault="005678A5">
      <w:pPr>
        <w:pStyle w:val="BodyText"/>
      </w:pPr>
      <w:r>
        <w:tab/>
      </w:r>
      <w:r>
        <w:rPr>
          <w:cs/>
        </w:rPr>
        <w:t xml:space="preserve">ใช้โลโก้มหาวิทยาลัยขนาดความสูง </w:t>
      </w:r>
      <w:r>
        <w:t xml:space="preserve">1.5 </w:t>
      </w:r>
      <w:r>
        <w:rPr>
          <w:cs/>
        </w:rPr>
        <w:t>นิ้วโดยมีขนาดความกว้างที่สำพันธ์กัน</w:t>
      </w:r>
    </w:p>
    <w:p w14:paraId="0648B31B" w14:textId="77777777" w:rsidR="00413EA7" w:rsidRDefault="005678A5">
      <w:pPr>
        <w:pStyle w:val="BodyText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251657216" behindDoc="0" locked="0" layoutInCell="1" allowOverlap="1" wp14:anchorId="058CDC87" wp14:editId="07F4C7DE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1929765" cy="2309495"/>
                <wp:effectExtent l="0" t="0" r="0" b="0"/>
                <wp:wrapTopAndBottom/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765" cy="2309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D40BEB" w14:textId="77777777" w:rsidR="005678A5" w:rsidRDefault="005678A5">
                            <w:pPr>
                              <w:pStyle w:val="a"/>
                              <w:jc w:val="center"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1E8DB346" wp14:editId="3D233D13">
                                  <wp:extent cx="1311910" cy="1729105"/>
                                  <wp:effectExtent l="0" t="0" r="0" b="0"/>
                                  <wp:docPr id="10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1910" cy="1729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vanish/>
                              </w:rPr>
                              <w:br/>
                            </w:r>
                            <w:r>
                              <w:rPr>
                                <w:vanish/>
                              </w:rPr>
                              <w:br/>
                            </w:r>
                          </w:p>
                          <w:p w14:paraId="4CDA2A49" w14:textId="77777777" w:rsidR="005678A5" w:rsidRDefault="005678A5">
                            <w:pPr>
                              <w:pStyle w:val="a"/>
                              <w:jc w:val="center"/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รูปที่ </w:instrTex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003EEE">
                              <w:rPr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โลโก้มหาวิทยาลัย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8CDC87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0;margin-top:.05pt;width:151.95pt;height:181.85pt;z-index:251657216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" filled="f" stroked="f">
                <v:textbox inset="0,0,0,0">
                  <w:txbxContent>
                    <w:p w14:paraId="67D40BEB" w14:textId="77777777" w:rsidR="005678A5" w:rsidRDefault="005678A5">
                      <w:pPr>
                        <w:pStyle w:val="a"/>
                        <w:jc w:val="center"/>
                      </w:pP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1E8DB346" wp14:editId="3D233D13">
                            <wp:extent cx="1311910" cy="1729105"/>
                            <wp:effectExtent l="0" t="0" r="0" b="0"/>
                            <wp:docPr id="10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1910" cy="1729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vanish/>
                        </w:rPr>
                        <w:br/>
                      </w:r>
                      <w:r>
                        <w:rPr>
                          <w:vanish/>
                        </w:rPr>
                        <w:br/>
                      </w:r>
                    </w:p>
                    <w:p w14:paraId="4CDA2A49" w14:textId="77777777" w:rsidR="005678A5" w:rsidRDefault="005678A5">
                      <w:pPr>
                        <w:pStyle w:val="a"/>
                        <w:jc w:val="center"/>
                        <w:rPr>
                          <w:i w:val="0"/>
                          <w:iCs w:val="0"/>
                          <w:sz w:val="32"/>
                          <w:szCs w:val="32"/>
                        </w:rPr>
                      </w:pPr>
                      <w:r>
                        <w:rPr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instrText xml:space="preserve">SEQ </w:instrTex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รูปที่ </w:instrTex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instrText>\* ARABIC</w:instrTex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003EEE">
                        <w:rPr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  <w:cs/>
                        </w:rPr>
                        <w:t>โลโก้มหาวิทยาลัย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E0BD99E" w14:textId="77777777" w:rsidR="00413EA7" w:rsidRDefault="005678A5">
      <w:pPr>
        <w:pStyle w:val="Heading2"/>
      </w:pPr>
      <w:bookmarkStart w:id="43" w:name="_Toc19543385"/>
      <w:bookmarkStart w:id="44" w:name="_Toc19544923"/>
      <w:r>
        <w:rPr>
          <w:cs/>
        </w:rPr>
        <w:t>โครงสร้างรายงาน</w:t>
      </w:r>
      <w:bookmarkEnd w:id="43"/>
      <w:bookmarkEnd w:id="44"/>
    </w:p>
    <w:p w14:paraId="17A84ED4" w14:textId="77777777" w:rsidR="00413EA7" w:rsidRDefault="005678A5">
      <w:pPr>
        <w:pStyle w:val="BodyText"/>
      </w:pPr>
      <w:r>
        <w:tab/>
      </w:r>
      <w:r>
        <w:rPr>
          <w:cs/>
        </w:rPr>
        <w:t xml:space="preserve">โครงสร้างรายงานที่ปรากฎในแม่แบบนี้มีด้วยกันห้าบท </w:t>
      </w:r>
      <w:r>
        <w:rPr>
          <w:b/>
          <w:bCs/>
          <w:cs/>
        </w:rPr>
        <w:t>แต่สามารถปรับแต่งหัวข้อได้ตามความเหมาะสม ทั้งนี้ให้อยู่ภายใต้ดุลยพินิจของอาจารย์ที่ปรึกษา</w:t>
      </w:r>
      <w:r>
        <w:t xml:space="preserve"> </w:t>
      </w:r>
      <w:r>
        <w:rPr>
          <w:cs/>
        </w:rPr>
        <w:t>ส่วนของรายงานทั้งห้าบทประกอบด้วย</w:t>
      </w:r>
    </w:p>
    <w:p w14:paraId="2EE4D8FC" w14:textId="77777777" w:rsidR="00413EA7" w:rsidRDefault="005678A5">
      <w:pPr>
        <w:pStyle w:val="BodyText"/>
        <w:numPr>
          <w:ilvl w:val="0"/>
          <w:numId w:val="6"/>
        </w:numPr>
      </w:pPr>
      <w:r>
        <w:rPr>
          <w:cs/>
        </w:rPr>
        <w:t>บทนำ</w:t>
      </w:r>
    </w:p>
    <w:p w14:paraId="1C64F758" w14:textId="77777777" w:rsidR="00413EA7" w:rsidRDefault="005678A5">
      <w:pPr>
        <w:pStyle w:val="BodyText"/>
        <w:numPr>
          <w:ilvl w:val="0"/>
          <w:numId w:val="6"/>
        </w:numPr>
      </w:pPr>
      <w:r>
        <w:rPr>
          <w:cs/>
        </w:rPr>
        <w:t>ทฤษฎีและความรู้พื้นฐาน</w:t>
      </w:r>
    </w:p>
    <w:p w14:paraId="68719C7F" w14:textId="77777777" w:rsidR="00413EA7" w:rsidRDefault="005678A5">
      <w:pPr>
        <w:pStyle w:val="BodyText"/>
        <w:numPr>
          <w:ilvl w:val="0"/>
          <w:numId w:val="6"/>
        </w:numPr>
      </w:pPr>
      <w:r>
        <w:rPr>
          <w:cs/>
        </w:rPr>
        <w:t>รายละเอียดการดำเนินงาน</w:t>
      </w:r>
    </w:p>
    <w:p w14:paraId="698D9072" w14:textId="77777777" w:rsidR="00413EA7" w:rsidRDefault="005678A5">
      <w:pPr>
        <w:pStyle w:val="BodyText"/>
        <w:numPr>
          <w:ilvl w:val="0"/>
          <w:numId w:val="6"/>
        </w:numPr>
      </w:pPr>
      <w:r>
        <w:rPr>
          <w:cs/>
        </w:rPr>
        <w:t>ความก้าวหน้าการดำเนินงาน</w:t>
      </w:r>
    </w:p>
    <w:p w14:paraId="76EB5D39" w14:textId="77777777" w:rsidR="00413EA7" w:rsidRDefault="005678A5">
      <w:pPr>
        <w:pStyle w:val="BodyText"/>
        <w:numPr>
          <w:ilvl w:val="0"/>
          <w:numId w:val="6"/>
        </w:numPr>
      </w:pPr>
      <w:r>
        <w:rPr>
          <w:cs/>
        </w:rPr>
        <w:t>สรุป</w:t>
      </w:r>
    </w:p>
    <w:p w14:paraId="3E643E8E" w14:textId="77777777" w:rsidR="00413EA7" w:rsidRDefault="005678A5">
      <w:pPr>
        <w:pStyle w:val="Heading2"/>
      </w:pPr>
      <w:bookmarkStart w:id="45" w:name="_Toc19543386"/>
      <w:bookmarkStart w:id="46" w:name="_Toc19544924"/>
      <w:r>
        <w:rPr>
          <w:cs/>
        </w:rPr>
        <w:t>รายการคำย่อ</w:t>
      </w:r>
      <w:bookmarkEnd w:id="45"/>
      <w:bookmarkEnd w:id="46"/>
    </w:p>
    <w:p w14:paraId="26C0A853" w14:textId="77777777" w:rsidR="00413EA7" w:rsidRDefault="005678A5">
      <w:pPr>
        <w:pStyle w:val="BodyText"/>
      </w:pPr>
      <w:r>
        <w:tab/>
      </w:r>
      <w:r>
        <w:rPr>
          <w:cs/>
        </w:rPr>
        <w:t xml:space="preserve">ทุกครั้งที่มีการใช่คำย่อในรายงานจะต้องมีเขียนคำเป็มลงไปก่อนแล้วนำเสนอคำย่อในวงเล็บ หลังจากนั้นให้ นักศึกษาใช้คำย่อเหล่านั้นได้ตลอดทั้งรายงาน เข่น </w:t>
      </w:r>
      <w:r>
        <w:t xml:space="preserve">Microsoft (MS) World LibreOffice (LO) Writer </w:t>
      </w:r>
      <w:r>
        <w:rPr>
          <w:cs/>
        </w:rPr>
        <w:t>เมื่อ เขียนคำย่อเสร็จแล้วเพื่อให้ง่ายต่อการอ่านให้นักศึกษาเขียนรายการคำย่อไว้หลังรายการตารางด้วย</w:t>
      </w:r>
    </w:p>
    <w:p w14:paraId="480650B8" w14:textId="77777777" w:rsidR="00413EA7" w:rsidRDefault="005678A5">
      <w:pPr>
        <w:pStyle w:val="Heading2"/>
      </w:pPr>
      <w:bookmarkStart w:id="47" w:name="_Toc19543387"/>
      <w:bookmarkStart w:id="48" w:name="_Toc19544925"/>
      <w:r>
        <w:rPr>
          <w:cs/>
        </w:rPr>
        <w:t>บรรณานุกรม</w:t>
      </w:r>
      <w:bookmarkEnd w:id="47"/>
      <w:bookmarkEnd w:id="48"/>
    </w:p>
    <w:p w14:paraId="35537125" w14:textId="77777777" w:rsidR="00413EA7" w:rsidRDefault="005678A5">
      <w:pPr>
        <w:pStyle w:val="BodyText"/>
      </w:pPr>
      <w:r>
        <w:tab/>
      </w:r>
      <w:r>
        <w:rPr>
          <w:cs/>
        </w:rPr>
        <w:t xml:space="preserve">ให้เขียนตามรูปแบบการอ้างอิงบรรณานุกรมแบบ </w:t>
      </w:r>
      <w:r>
        <w:t xml:space="preserve">IEEE </w:t>
      </w:r>
      <w:r>
        <w:rPr>
          <w:cs/>
        </w:rPr>
        <w:t xml:space="preserve">โดยสามารถดูเพิ่มได้ในเอกสารเรื่อง </w:t>
      </w:r>
      <w:r>
        <w:t xml:space="preserve">How to Cite References: IEEE Documentation Style </w:t>
      </w:r>
      <w:r>
        <w:fldChar w:fldCharType="begin"/>
      </w:r>
      <w:r>
        <w:instrText>REF __RefNumPara__1057_2962612175 \n \h</w:instrText>
      </w:r>
      <w:r>
        <w:fldChar w:fldCharType="separate"/>
      </w:r>
      <w:r w:rsidR="00003EEE">
        <w:t xml:space="preserve">[1] </w:t>
      </w:r>
      <w:r>
        <w:fldChar w:fldCharType="end"/>
      </w:r>
    </w:p>
    <w:p w14:paraId="5D286B29" w14:textId="77777777" w:rsidR="00413EA7" w:rsidRDefault="005678A5">
      <w:pPr>
        <w:pStyle w:val="Heading2"/>
      </w:pPr>
      <w:bookmarkStart w:id="49" w:name="_Toc19543388"/>
      <w:bookmarkStart w:id="50" w:name="_Toc19544926"/>
      <w:r>
        <w:rPr>
          <w:cs/>
        </w:rPr>
        <w:lastRenderedPageBreak/>
        <w:t>สรุป</w:t>
      </w:r>
      <w:bookmarkEnd w:id="49"/>
      <w:bookmarkEnd w:id="50"/>
    </w:p>
    <w:p w14:paraId="72A3F21C" w14:textId="77777777" w:rsidR="00413EA7" w:rsidRDefault="005678A5">
      <w:pPr>
        <w:pStyle w:val="BodyText"/>
      </w:pPr>
      <w:r>
        <w:tab/>
      </w:r>
      <w:r>
        <w:rPr>
          <w:cs/>
        </w:rPr>
        <w:t>ก่อนจบความบททฤษฎีและความรู้พื้ฐาน นักศึกษาอาจจะเขียนสรุปความรู้สำคัญที่จำเป็นต่อการออกแบบและพัฒนารายละเอียดต่างๆ ของโครงงานต่อไป</w:t>
      </w:r>
      <w:r>
        <w:rPr>
          <w:cs/>
        </w:rPr>
        <w:br w:type="page"/>
      </w:r>
    </w:p>
    <w:p w14:paraId="168C23CC" w14:textId="77777777" w:rsidR="00413EA7" w:rsidRDefault="005678A5">
      <w:pPr>
        <w:pStyle w:val="Heading1"/>
      </w:pPr>
      <w:r>
        <w:lastRenderedPageBreak/>
        <w:br/>
      </w:r>
      <w:bookmarkStart w:id="51" w:name="_Toc19543389"/>
      <w:bookmarkStart w:id="52" w:name="_Toc19544927"/>
      <w:r>
        <w:rPr>
          <w:cs/>
        </w:rPr>
        <w:t>รายละเอียดการดำเนินงาน</w:t>
      </w:r>
      <w:bookmarkEnd w:id="51"/>
      <w:bookmarkEnd w:id="52"/>
    </w:p>
    <w:p w14:paraId="1945F3E5" w14:textId="77777777" w:rsidR="00413EA7" w:rsidRDefault="005678A5">
      <w:pPr>
        <w:pStyle w:val="BodyText"/>
      </w:pPr>
      <w:r>
        <w:rPr>
          <w:sz w:val="36"/>
          <w:szCs w:val="36"/>
        </w:rPr>
        <w:tab/>
      </w:r>
      <w:r>
        <w:rPr>
          <w:sz w:val="21"/>
          <w:szCs w:val="21"/>
          <w:cs/>
        </w:rPr>
        <w:t xml:space="preserve">ส่วนรายละเอียดการดำเนินงานนำเสนอรายละเอียดต่างๆ ในโครงงาน ทั้งการศึกษาหาข้อมูล การออกแบบระบบ การพัฒนาระบบ กรรมวิธีต่างๆ ที่ช่วยให้พัฒนาระบบได้ง่ายขึ้น งานที่ต้องทำก่อนการพัฒนาระบบที่จำเป็นหรือขาดไม่ได้ </w:t>
      </w:r>
      <w:r>
        <w:rPr>
          <w:b/>
          <w:bCs/>
          <w:sz w:val="21"/>
          <w:szCs w:val="21"/>
          <w:cs/>
        </w:rPr>
        <w:t>ทั้งนี้ให้ปรึกษากับอาจารย์ที่ปรึกษาหรือนำเสนอรูปแบบหัวข้อต่ออาจารย์ที่ปรึกษา</w:t>
      </w:r>
      <w:r>
        <w:rPr>
          <w:sz w:val="21"/>
          <w:szCs w:val="21"/>
          <w:cs/>
        </w:rPr>
        <w:t>เพื่อพิจารณาก่อน</w:t>
      </w:r>
    </w:p>
    <w:p w14:paraId="2BAA672B" w14:textId="77777777" w:rsidR="00413EA7" w:rsidRDefault="005678A5">
      <w:pPr>
        <w:pStyle w:val="Heading2"/>
      </w:pPr>
      <w:bookmarkStart w:id="53" w:name="_Toc19543390"/>
      <w:bookmarkStart w:id="54" w:name="_Toc19544928"/>
      <w:r>
        <w:rPr>
          <w:cs/>
        </w:rPr>
        <w:t>ภาพรวมของโครงงาน</w:t>
      </w:r>
      <w:bookmarkEnd w:id="53"/>
      <w:bookmarkEnd w:id="54"/>
    </w:p>
    <w:p w14:paraId="4344A155" w14:textId="77777777" w:rsidR="00413EA7" w:rsidRDefault="005678A5">
      <w:pPr>
        <w:pStyle w:val="BodyText"/>
      </w:pPr>
      <w:r>
        <w:tab/>
      </w:r>
      <w:r>
        <w:rPr>
          <w:cs/>
        </w:rPr>
        <w:t>ส่วนนี้ใช้อธิบายภาพรวมของโครงงานหรือภาพรวมของระบบที่จะต้องดำเนินการ อาจใช้ภาพประกอบหรือข้อมูลต่างๆ เพี่อให้เข้าใจคร่าวๆ ว่าเราจะพัฒนาหรือออกแบบอะไรส่วนไหนบ้าง</w:t>
      </w:r>
    </w:p>
    <w:p w14:paraId="3AEE0302" w14:textId="77777777" w:rsidR="00413EA7" w:rsidRDefault="005678A5">
      <w:pPr>
        <w:pStyle w:val="Heading2"/>
      </w:pPr>
      <w:bookmarkStart w:id="55" w:name="_Toc19543391"/>
      <w:bookmarkStart w:id="56" w:name="_Toc19544929"/>
      <w:r>
        <w:rPr>
          <w:cs/>
        </w:rPr>
        <w:t>ส่วนประกอบของโครงงาน</w:t>
      </w:r>
      <w:bookmarkEnd w:id="55"/>
      <w:bookmarkEnd w:id="56"/>
    </w:p>
    <w:p w14:paraId="57F6485B" w14:textId="77777777" w:rsidR="00413EA7" w:rsidRDefault="005678A5">
      <w:pPr>
        <w:pStyle w:val="BodyText"/>
      </w:pPr>
      <w:r>
        <w:tab/>
      </w:r>
      <w:r>
        <w:rPr>
          <w:cs/>
        </w:rPr>
        <w:t>หลังจากอธิบายภาพรวมของโครงงานไปแล้ว ในส่วนนี้ให้อธิบายส่วนประกอบหลัก โดยให้รายละเอียดต่างๆ ที่จะต้องทำหรือพัฒนาขึ้นมา นักศึกษาสามารถจัดการส่วนนี้ได้อย่างเป็นอิสระ ตามปริมานงาน หรือหลักการที่ต้องการอธิบาย</w:t>
      </w:r>
    </w:p>
    <w:p w14:paraId="1E42A2BA" w14:textId="77777777" w:rsidR="00413EA7" w:rsidRDefault="005678A5">
      <w:pPr>
        <w:pStyle w:val="Heading2"/>
      </w:pPr>
      <w:bookmarkStart w:id="57" w:name="_Toc19543392"/>
      <w:bookmarkStart w:id="58" w:name="_Toc19544930"/>
      <w:r>
        <w:rPr>
          <w:cs/>
        </w:rPr>
        <w:t xml:space="preserve">รายละเอียดส่วนที่ </w:t>
      </w:r>
      <w:r>
        <w:t>1</w:t>
      </w:r>
      <w:bookmarkEnd w:id="57"/>
      <w:bookmarkEnd w:id="58"/>
    </w:p>
    <w:p w14:paraId="7D6980F9" w14:textId="77777777" w:rsidR="00413EA7" w:rsidRDefault="005678A5">
      <w:pPr>
        <w:pStyle w:val="Heading4"/>
        <w:spacing w:before="120" w:after="120"/>
        <w:ind w:firstLine="900"/>
      </w:pPr>
      <w:bookmarkStart w:id="59" w:name="_Toc19543393"/>
      <w:r>
        <w:rPr>
          <w:cs/>
        </w:rPr>
        <w:t>ภาพรวม</w:t>
      </w:r>
      <w:bookmarkEnd w:id="59"/>
    </w:p>
    <w:p w14:paraId="5385D4A1" w14:textId="77777777" w:rsidR="00413EA7" w:rsidRDefault="005678A5">
      <w:pPr>
        <w:pStyle w:val="Heading4"/>
      </w:pPr>
      <w:bookmarkStart w:id="60" w:name="_Toc19543394"/>
      <w:r>
        <w:rPr>
          <w:cs/>
        </w:rPr>
        <w:t>การประสารงาน</w:t>
      </w:r>
      <w:bookmarkEnd w:id="60"/>
    </w:p>
    <w:p w14:paraId="503B0E36" w14:textId="77777777" w:rsidR="00413EA7" w:rsidRDefault="005678A5">
      <w:pPr>
        <w:pStyle w:val="Heading3"/>
      </w:pPr>
      <w:bookmarkStart w:id="61" w:name="_Toc19543395"/>
      <w:bookmarkStart w:id="62" w:name="_Toc19544931"/>
      <w:r>
        <w:rPr>
          <w:cs/>
        </w:rPr>
        <w:t xml:space="preserve">รายละเอียดส่วนที่ </w:t>
      </w:r>
      <w:r>
        <w:t>2</w:t>
      </w:r>
      <w:bookmarkEnd w:id="61"/>
      <w:bookmarkEnd w:id="62"/>
    </w:p>
    <w:p w14:paraId="049D12C6" w14:textId="77777777" w:rsidR="00413EA7" w:rsidRDefault="005678A5">
      <w:pPr>
        <w:pStyle w:val="Heading4"/>
      </w:pPr>
      <w:bookmarkStart w:id="63" w:name="_Toc19543396"/>
      <w:r>
        <w:rPr>
          <w:cs/>
        </w:rPr>
        <w:t>การติดต่อสื่อสารระหว่างโมดูล</w:t>
      </w:r>
      <w:bookmarkEnd w:id="63"/>
    </w:p>
    <w:p w14:paraId="18E5F1A6" w14:textId="77777777" w:rsidR="00413EA7" w:rsidRDefault="005678A5">
      <w:pPr>
        <w:pStyle w:val="Heading4"/>
      </w:pPr>
      <w:bookmarkStart w:id="64" w:name="_Toc19543397"/>
      <w:r>
        <w:rPr>
          <w:cs/>
        </w:rPr>
        <w:t>การทำงานของฮาร์แวร์</w:t>
      </w:r>
      <w:bookmarkEnd w:id="64"/>
    </w:p>
    <w:p w14:paraId="48743E3A" w14:textId="77777777" w:rsidR="00413EA7" w:rsidRDefault="005678A5">
      <w:pPr>
        <w:pStyle w:val="Heading3"/>
      </w:pPr>
      <w:bookmarkStart w:id="65" w:name="_Toc19543398"/>
      <w:bookmarkStart w:id="66" w:name="_Toc19544932"/>
      <w:r>
        <w:rPr>
          <w:cs/>
        </w:rPr>
        <w:t xml:space="preserve">รายละเอียดส่วนที่ </w:t>
      </w:r>
      <w:r>
        <w:t>3</w:t>
      </w:r>
      <w:bookmarkEnd w:id="65"/>
      <w:bookmarkEnd w:id="66"/>
    </w:p>
    <w:p w14:paraId="2E841781" w14:textId="77777777" w:rsidR="00413EA7" w:rsidRDefault="005678A5">
      <w:pPr>
        <w:pStyle w:val="Heading2"/>
      </w:pPr>
      <w:bookmarkStart w:id="67" w:name="_Toc19543399"/>
      <w:bookmarkStart w:id="68" w:name="_Toc19544933"/>
      <w:r>
        <w:rPr>
          <w:cs/>
        </w:rPr>
        <w:t>เทคโนโลยีที่ใช้</w:t>
      </w:r>
      <w:bookmarkEnd w:id="67"/>
      <w:bookmarkEnd w:id="68"/>
      <w:r>
        <w:rPr>
          <w:cs/>
        </w:rPr>
        <w:br w:type="page"/>
      </w:r>
    </w:p>
    <w:p w14:paraId="1C8680F0" w14:textId="77777777" w:rsidR="00413EA7" w:rsidRDefault="005678A5">
      <w:pPr>
        <w:pStyle w:val="Heading1"/>
      </w:pPr>
      <w:r>
        <w:lastRenderedPageBreak/>
        <w:br/>
      </w:r>
      <w:bookmarkStart w:id="69" w:name="_Toc19543400"/>
      <w:bookmarkStart w:id="70" w:name="_Toc19544934"/>
      <w:r>
        <w:rPr>
          <w:cs/>
        </w:rPr>
        <w:t>ความก้าวหน้าการดำเนินงาน</w:t>
      </w:r>
      <w:bookmarkEnd w:id="69"/>
      <w:bookmarkEnd w:id="70"/>
    </w:p>
    <w:p w14:paraId="6F0D3F31" w14:textId="77777777" w:rsidR="00413EA7" w:rsidRDefault="005678A5">
      <w:pPr>
        <w:pStyle w:val="BodyText"/>
      </w:pPr>
      <w:r>
        <w:tab/>
      </w:r>
      <w:r>
        <w:rPr>
          <w:cs/>
        </w:rPr>
        <w:t>ส่วนนี้ให้นำเสนอส่วนงานต่างๆ ที่ได้ทำไปแล้วทั้งที่สำเร็จหรือไม่สำเร็จ โดยอาจจะเพิ่มส่วนการวิเคราะห์ผลการทดลอง หรือแนวทางแก้ไขปัญหาที่ส่งผลให้การทำงานไม่ราบรื่นลงไปในเนื้อหาด้วย</w:t>
      </w:r>
    </w:p>
    <w:p w14:paraId="6A3E29FE" w14:textId="77777777" w:rsidR="00413EA7" w:rsidRDefault="005678A5">
      <w:pPr>
        <w:pStyle w:val="Heading2"/>
      </w:pPr>
      <w:bookmarkStart w:id="71" w:name="_Toc19543401"/>
      <w:bookmarkStart w:id="72" w:name="_Toc19544935"/>
      <w:r>
        <w:rPr>
          <w:cs/>
        </w:rPr>
        <w:t xml:space="preserve">ความก้าวหน้า </w:t>
      </w:r>
      <w:r>
        <w:t>1</w:t>
      </w:r>
      <w:bookmarkEnd w:id="71"/>
      <w:bookmarkEnd w:id="72"/>
    </w:p>
    <w:p w14:paraId="6DDDE464" w14:textId="77777777" w:rsidR="00413EA7" w:rsidRDefault="005678A5">
      <w:pPr>
        <w:pStyle w:val="Heading4"/>
      </w:pPr>
      <w:bookmarkStart w:id="73" w:name="_Toc19543402"/>
      <w:r>
        <w:rPr>
          <w:cs/>
        </w:rPr>
        <w:t>รายละเอียดการทดลอง</w:t>
      </w:r>
      <w:bookmarkEnd w:id="73"/>
    </w:p>
    <w:p w14:paraId="748FB87A" w14:textId="77777777" w:rsidR="00413EA7" w:rsidRDefault="005678A5">
      <w:pPr>
        <w:pStyle w:val="Heading4"/>
      </w:pPr>
      <w:bookmarkStart w:id="74" w:name="_Toc19543403"/>
      <w:r>
        <w:rPr>
          <w:cs/>
        </w:rPr>
        <w:t>ผลการทดลอง</w:t>
      </w:r>
      <w:bookmarkEnd w:id="74"/>
    </w:p>
    <w:p w14:paraId="48A50CBE" w14:textId="77777777" w:rsidR="00413EA7" w:rsidRDefault="005678A5">
      <w:pPr>
        <w:pStyle w:val="Heading4"/>
      </w:pPr>
      <w:bookmarkStart w:id="75" w:name="_Toc19543404"/>
      <w:r>
        <w:rPr>
          <w:cs/>
        </w:rPr>
        <w:t>วิเคราะห์ผลการทดลอง</w:t>
      </w:r>
      <w:bookmarkEnd w:id="75"/>
    </w:p>
    <w:p w14:paraId="7EE6A891" w14:textId="77777777" w:rsidR="00413EA7" w:rsidRDefault="005678A5">
      <w:pPr>
        <w:pStyle w:val="Heading2"/>
      </w:pPr>
      <w:bookmarkStart w:id="76" w:name="_Toc19543405"/>
      <w:bookmarkStart w:id="77" w:name="_Toc19544936"/>
      <w:r>
        <w:rPr>
          <w:cs/>
        </w:rPr>
        <w:t xml:space="preserve">ความก้าวหน้า </w:t>
      </w:r>
      <w:r>
        <w:t>2</w:t>
      </w:r>
      <w:bookmarkEnd w:id="76"/>
      <w:bookmarkEnd w:id="77"/>
    </w:p>
    <w:p w14:paraId="71DDB0D1" w14:textId="77777777" w:rsidR="00413EA7" w:rsidRDefault="005678A5">
      <w:pPr>
        <w:pStyle w:val="Heading4"/>
      </w:pPr>
      <w:bookmarkStart w:id="78" w:name="_Toc19543406"/>
      <w:r>
        <w:rPr>
          <w:cs/>
        </w:rPr>
        <w:t>รายละเอียดการพัฒนา</w:t>
      </w:r>
      <w:bookmarkEnd w:id="78"/>
    </w:p>
    <w:p w14:paraId="60D542BA" w14:textId="77777777" w:rsidR="00413EA7" w:rsidRDefault="005678A5">
      <w:pPr>
        <w:pStyle w:val="Heading4"/>
      </w:pPr>
      <w:bookmarkStart w:id="79" w:name="_Toc19543407"/>
      <w:r>
        <w:rPr>
          <w:cs/>
        </w:rPr>
        <w:t>อุปสรรคในการพัฒนา</w:t>
      </w:r>
      <w:bookmarkEnd w:id="79"/>
    </w:p>
    <w:p w14:paraId="706DBCB3" w14:textId="77777777" w:rsidR="00413EA7" w:rsidRDefault="005678A5">
      <w:pPr>
        <w:pStyle w:val="Heading4"/>
      </w:pPr>
      <w:bookmarkStart w:id="80" w:name="_Toc19543408"/>
      <w:r>
        <w:rPr>
          <w:cs/>
        </w:rPr>
        <w:t>แนวทางแก้ไขปัญหา</w:t>
      </w:r>
      <w:bookmarkEnd w:id="80"/>
    </w:p>
    <w:p w14:paraId="3CED04C8" w14:textId="77777777" w:rsidR="00413EA7" w:rsidRDefault="005678A5">
      <w:pPr>
        <w:pStyle w:val="Heading2"/>
      </w:pPr>
      <w:bookmarkStart w:id="81" w:name="_Toc19543409"/>
      <w:bookmarkStart w:id="82" w:name="_Toc19544937"/>
      <w:r>
        <w:rPr>
          <w:cs/>
        </w:rPr>
        <w:t xml:space="preserve">ความก้าวหน้า </w:t>
      </w:r>
      <w:r>
        <w:t>3</w:t>
      </w:r>
      <w:bookmarkEnd w:id="81"/>
      <w:bookmarkEnd w:id="82"/>
    </w:p>
    <w:p w14:paraId="6BDD39E8" w14:textId="77777777" w:rsidR="00413EA7" w:rsidRDefault="005678A5">
      <w:pPr>
        <w:pStyle w:val="Heading2"/>
      </w:pPr>
      <w:bookmarkStart w:id="83" w:name="_Toc19543410"/>
      <w:bookmarkStart w:id="84" w:name="_Toc19544938"/>
      <w:r>
        <w:rPr>
          <w:cs/>
        </w:rPr>
        <w:t>สรุปผลงานที่มีความก้าวหน้า</w:t>
      </w:r>
      <w:bookmarkEnd w:id="83"/>
      <w:bookmarkEnd w:id="84"/>
    </w:p>
    <w:p w14:paraId="21035D8A" w14:textId="77777777" w:rsidR="00413EA7" w:rsidRDefault="005678A5">
      <w:pPr>
        <w:pStyle w:val="BodyText"/>
      </w:pPr>
      <w:r>
        <w:tab/>
      </w:r>
      <w:r>
        <w:rPr>
          <w:cs/>
        </w:rPr>
        <w:t>สรุปความก้าวหน้าว่าทำนักศึกษาได้ทำอะไรไปส่วนไหนแล้วบ้าง อะไรที่ทำแล้วเสร็จในภาคการศึกษานี้ หรือแล้วเสร็จไปแล้วเท่าไหร่ ยังต้องพิจารณาหรือหารือปัญหาไดกับอาจารย์ที่ปรึกษาต่อไปเช่น</w:t>
      </w:r>
    </w:p>
    <w:p w14:paraId="19282C1C" w14:textId="77777777" w:rsidR="00413EA7" w:rsidRDefault="005678A5">
      <w:pPr>
        <w:pStyle w:val="BodyText"/>
      </w:pPr>
      <w:r>
        <w:tab/>
      </w:r>
      <w:r>
        <w:rPr>
          <w:cs/>
        </w:rPr>
        <w:t xml:space="preserve">ในการนำเสนองานครั้งนี้มีความก้าวหน้าไปโดลำดับดังแสดงให้ให้ดังรูปที่  รูปที่ โดยที่ในขณะนี้ </w:t>
      </w:r>
      <w:r>
        <w:t xml:space="preserve">MS Word </w:t>
      </w:r>
      <w:r>
        <w:rPr>
          <w:cs/>
        </w:rPr>
        <w:t xml:space="preserve">ได้จัดทำเสร็จเรียบร้อย </w:t>
      </w:r>
      <w:r>
        <w:t xml:space="preserve">LO Writer </w:t>
      </w:r>
      <w:r>
        <w:rPr>
          <w:cs/>
        </w:rPr>
        <w:t>กำลังดำเนินงานต่อไป</w:t>
      </w:r>
    </w:p>
    <w:p w14:paraId="3530F1C2" w14:textId="77777777" w:rsidR="00413EA7" w:rsidRDefault="005678A5">
      <w:pPr>
        <w:pStyle w:val="BodyText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54A43230" wp14:editId="3A26518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382260" cy="3547745"/>
                <wp:effectExtent l="0" t="0" r="0" b="0"/>
                <wp:wrapTopAndBottom/>
                <wp:docPr id="5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260" cy="3547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051739" w14:textId="77777777" w:rsidR="005678A5" w:rsidRDefault="005678A5">
                            <w:pPr>
                              <w:pStyle w:val="a"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0BEAE808" wp14:editId="124DA818">
                                  <wp:extent cx="5276215" cy="2967355"/>
                                  <wp:effectExtent l="0" t="0" r="0" b="0"/>
                                  <wp:docPr id="11" name="Object1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4"/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vanish/>
                              </w:rPr>
                              <w:br/>
                            </w:r>
                          </w:p>
                          <w:p w14:paraId="1358C338" w14:textId="77777777" w:rsidR="005678A5" w:rsidRDefault="005678A5">
                            <w:pPr>
                              <w:pStyle w:val="a"/>
                              <w:jc w:val="center"/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รูปที่ </w:instrTex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003EEE">
                              <w:rPr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แผนภาพแสดงความก้าวหน้า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43230" id="Frame2" o:spid="_x0000_s1027" type="#_x0000_t202" style="position:absolute;left:0;text-align:left;margin-left:0;margin-top:.05pt;width:423.8pt;height:279.35pt;z-index:251660288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" filled="f" stroked="f">
                <v:textbox inset="0,0,0,0">
                  <w:txbxContent>
                    <w:p w14:paraId="39051739" w14:textId="77777777" w:rsidR="005678A5" w:rsidRDefault="005678A5">
                      <w:pPr>
                        <w:pStyle w:val="a"/>
                      </w:pP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0BEAE808" wp14:editId="124DA818">
                            <wp:extent cx="5276215" cy="2967355"/>
                            <wp:effectExtent l="0" t="0" r="0" b="0"/>
                            <wp:docPr id="11" name="Object1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4"/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vanish/>
                        </w:rPr>
                        <w:br/>
                      </w:r>
                    </w:p>
                    <w:p w14:paraId="1358C338" w14:textId="77777777" w:rsidR="005678A5" w:rsidRDefault="005678A5">
                      <w:pPr>
                        <w:pStyle w:val="a"/>
                        <w:jc w:val="center"/>
                        <w:rPr>
                          <w:i w:val="0"/>
                          <w:iCs w:val="0"/>
                          <w:sz w:val="32"/>
                          <w:szCs w:val="32"/>
                        </w:rPr>
                      </w:pPr>
                      <w:r>
                        <w:rPr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instrText xml:space="preserve">SEQ </w:instrTex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รูปที่ </w:instrTex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instrText>\* ARABIC</w:instrTex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003EEE">
                        <w:rPr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32"/>
                          <w:szCs w:val="32"/>
                          <w:cs/>
                        </w:rPr>
                        <w:t>แผนภาพแสดงความก้าวหน้า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1B7732C" w14:textId="77777777" w:rsidR="00413EA7" w:rsidRDefault="00413EA7">
      <w:pPr>
        <w:pStyle w:val="BodyText"/>
      </w:pPr>
    </w:p>
    <w:p w14:paraId="65CA34B3" w14:textId="77777777" w:rsidR="00413EA7" w:rsidRDefault="005678A5">
      <w:pPr>
        <w:pStyle w:val="BodyText"/>
      </w:pPr>
      <w:r>
        <w:br w:type="page"/>
      </w:r>
    </w:p>
    <w:p w14:paraId="1954AF71" w14:textId="77777777" w:rsidR="00413EA7" w:rsidRDefault="005678A5">
      <w:pPr>
        <w:pStyle w:val="Heading1"/>
      </w:pPr>
      <w:r>
        <w:lastRenderedPageBreak/>
        <w:br/>
      </w:r>
      <w:bookmarkStart w:id="85" w:name="_Toc19543411"/>
      <w:bookmarkStart w:id="86" w:name="_Toc19544939"/>
      <w:r>
        <w:rPr>
          <w:cs/>
        </w:rPr>
        <w:t>สรุป</w:t>
      </w:r>
      <w:bookmarkEnd w:id="85"/>
      <w:bookmarkEnd w:id="86"/>
    </w:p>
    <w:p w14:paraId="60DB318E" w14:textId="77777777" w:rsidR="00413EA7" w:rsidRDefault="005678A5">
      <w:pPr>
        <w:pStyle w:val="BodyText"/>
      </w:pPr>
      <w:r>
        <w:tab/>
      </w:r>
      <w:r>
        <w:rPr>
          <w:cs/>
        </w:rPr>
        <w:t>ส่วนการสรุปผล เป็นการสรุปผลการดำเนินงานว่าในภาคการศึกษานี้ เราได้ดำเนินงานอะไรไปบ้างที่สำเร็จแล้วอะไรบ้างที่ไม่สำเร็จโดยสรุปออกมาเป็นข้อๆ เพื่อให้ง่ายต่อการอ้างอิงต่อไป ในส่วนงานที่ดำเนินการต่อไปให้ระบุว่าการรายงานความก้าวหน้าครั้งถัดไปจะดำเนินการอะไรบ้าง</w:t>
      </w:r>
    </w:p>
    <w:p w14:paraId="5408F491" w14:textId="77777777" w:rsidR="00413EA7" w:rsidRDefault="005678A5">
      <w:pPr>
        <w:pStyle w:val="Heading2"/>
      </w:pPr>
      <w:bookmarkStart w:id="87" w:name="_Toc19543412"/>
      <w:bookmarkStart w:id="88" w:name="_Toc19544940"/>
      <w:r>
        <w:rPr>
          <w:cs/>
        </w:rPr>
        <w:t>สรุปผลการดำเนินงาน</w:t>
      </w:r>
      <w:bookmarkEnd w:id="87"/>
      <w:bookmarkEnd w:id="88"/>
    </w:p>
    <w:p w14:paraId="769B52A9" w14:textId="77777777" w:rsidR="00413EA7" w:rsidRDefault="005678A5">
      <w:pPr>
        <w:pStyle w:val="BodyText"/>
        <w:numPr>
          <w:ilvl w:val="0"/>
          <w:numId w:val="7"/>
        </w:numPr>
      </w:pPr>
      <w:r>
        <w:rPr>
          <w:cs/>
        </w:rPr>
        <w:t xml:space="preserve">ได้แม่แบบ </w:t>
      </w:r>
      <w:r>
        <w:t xml:space="preserve">Microsoft Word </w:t>
      </w:r>
      <w:r>
        <w:rPr>
          <w:cs/>
        </w:rPr>
        <w:t xml:space="preserve">และ </w:t>
      </w:r>
      <w:r>
        <w:t>LibreOffice Writer</w:t>
      </w:r>
    </w:p>
    <w:p w14:paraId="3FBF247E" w14:textId="77777777" w:rsidR="00413EA7" w:rsidRDefault="005678A5">
      <w:pPr>
        <w:pStyle w:val="Heading2"/>
      </w:pPr>
      <w:bookmarkStart w:id="89" w:name="_Toc19543413"/>
      <w:bookmarkStart w:id="90" w:name="_Toc19544941"/>
      <w:r>
        <w:rPr>
          <w:cs/>
        </w:rPr>
        <w:t>ปัญหาและอุปสรรค</w:t>
      </w:r>
      <w:bookmarkEnd w:id="89"/>
      <w:bookmarkEnd w:id="90"/>
    </w:p>
    <w:p w14:paraId="22E7BC6F" w14:textId="77777777" w:rsidR="00413EA7" w:rsidRDefault="005678A5">
      <w:pPr>
        <w:pStyle w:val="BodyText"/>
        <w:numPr>
          <w:ilvl w:val="0"/>
          <w:numId w:val="8"/>
        </w:numPr>
      </w:pPr>
      <w:r>
        <w:rPr>
          <w:cs/>
        </w:rPr>
        <w:t xml:space="preserve">เนื่องจาก  </w:t>
      </w:r>
      <w:r>
        <w:t xml:space="preserve">Microsoft Word  </w:t>
      </w:r>
      <w:r>
        <w:rPr>
          <w:cs/>
        </w:rPr>
        <w:t xml:space="preserve">มีหลายเวอร์ชัน แม่แบบ </w:t>
      </w:r>
      <w:r>
        <w:t xml:space="preserve">Microsoft Word </w:t>
      </w:r>
      <w:r>
        <w:rPr>
          <w:cs/>
        </w:rPr>
        <w:t>ที่สร้างขึ้นอาจจะไม่สามารถใช้งานได้ทุกเวอร์ชัน</w:t>
      </w:r>
    </w:p>
    <w:p w14:paraId="2F34ACD1" w14:textId="77777777" w:rsidR="00413EA7" w:rsidRDefault="005678A5">
      <w:pPr>
        <w:pStyle w:val="BodyText"/>
        <w:numPr>
          <w:ilvl w:val="0"/>
          <w:numId w:val="8"/>
        </w:numPr>
      </w:pPr>
      <w:r>
        <w:rPr>
          <w:cs/>
        </w:rPr>
        <w:t xml:space="preserve">แม่แบบ </w:t>
      </w:r>
      <w:r>
        <w:t xml:space="preserve">LibreOffice Writer </w:t>
      </w:r>
      <w:r>
        <w:rPr>
          <w:cs/>
        </w:rPr>
        <w:t xml:space="preserve">มีขนาดของรูปแบบต่างๆ ไม่เท่ากับ </w:t>
      </w:r>
      <w:r>
        <w:t xml:space="preserve">Microsoft Word </w:t>
      </w:r>
    </w:p>
    <w:p w14:paraId="12D69423" w14:textId="77777777" w:rsidR="00413EA7" w:rsidRDefault="005678A5">
      <w:pPr>
        <w:pStyle w:val="BodyText"/>
        <w:numPr>
          <w:ilvl w:val="0"/>
          <w:numId w:val="8"/>
        </w:numPr>
      </w:pPr>
      <w:r>
        <w:rPr>
          <w:cs/>
        </w:rPr>
        <w:t xml:space="preserve">แม่แบบ </w:t>
      </w:r>
      <w:r>
        <w:t xml:space="preserve">LibreOffice Writer </w:t>
      </w:r>
      <w:r>
        <w:rPr>
          <w:cs/>
        </w:rPr>
        <w:t xml:space="preserve">และ </w:t>
      </w:r>
      <w:r>
        <w:t>Microsoft Wor</w:t>
      </w:r>
      <w:r>
        <w:rPr>
          <w:b/>
          <w:bCs/>
        </w:rPr>
        <w:t xml:space="preserve">d </w:t>
      </w:r>
      <w:r>
        <w:rPr>
          <w:b/>
          <w:bCs/>
          <w:cs/>
        </w:rPr>
        <w:t>กำหนดให้ไม่มีการปรับปรุงเลขหน้าแบบอัตโนมัติ ผู้ใช้งานแม่แบบจะต้องดำเนินการปรับปรุงด้วยตัวเอง</w:t>
      </w:r>
    </w:p>
    <w:p w14:paraId="4CFDBDC2" w14:textId="77777777" w:rsidR="00413EA7" w:rsidRDefault="005678A5">
      <w:pPr>
        <w:pStyle w:val="Heading2"/>
      </w:pPr>
      <w:bookmarkStart w:id="91" w:name="_Toc19543414"/>
      <w:bookmarkStart w:id="92" w:name="_Toc19544942"/>
      <w:r>
        <w:rPr>
          <w:cs/>
        </w:rPr>
        <w:t>งานที่จะดำเนินการต่อไป</w:t>
      </w:r>
      <w:bookmarkEnd w:id="91"/>
      <w:bookmarkEnd w:id="92"/>
    </w:p>
    <w:p w14:paraId="3D659A69" w14:textId="77777777" w:rsidR="00413EA7" w:rsidRDefault="005678A5">
      <w:pPr>
        <w:pStyle w:val="BodyText"/>
        <w:numPr>
          <w:ilvl w:val="0"/>
          <w:numId w:val="9"/>
        </w:numPr>
      </w:pPr>
      <w:r>
        <w:rPr>
          <w:cs/>
        </w:rPr>
        <w:t xml:space="preserve">จัดทำแม่แบบ </w:t>
      </w:r>
      <w:r>
        <w:t xml:space="preserve">Latex </w:t>
      </w:r>
      <w:r>
        <w:rPr>
          <w:cs/>
        </w:rPr>
        <w:t>ที่จะนำเสนอในงานครั้งถัดไป</w:t>
      </w:r>
      <w:r>
        <w:rPr>
          <w:cs/>
        </w:rPr>
        <w:br w:type="page"/>
      </w:r>
    </w:p>
    <w:p w14:paraId="7DE18D4D" w14:textId="77777777" w:rsidR="00413EA7" w:rsidRDefault="005678A5">
      <w:pPr>
        <w:pStyle w:val="Title"/>
      </w:pPr>
      <w:bookmarkStart w:id="93" w:name="_Toc19543415"/>
      <w:bookmarkStart w:id="94" w:name="_Toc19544943"/>
      <w:r>
        <w:rPr>
          <w:cs/>
        </w:rPr>
        <w:lastRenderedPageBreak/>
        <w:t>บรรณานุกรม</w:t>
      </w:r>
      <w:bookmarkEnd w:id="93"/>
      <w:bookmarkEnd w:id="94"/>
    </w:p>
    <w:p w14:paraId="50F6B709" w14:textId="77777777" w:rsidR="00413EA7" w:rsidRDefault="005678A5">
      <w:pPr>
        <w:pStyle w:val="BodyText"/>
        <w:numPr>
          <w:ilvl w:val="0"/>
          <w:numId w:val="10"/>
        </w:numPr>
      </w:pPr>
      <w:bookmarkStart w:id="95" w:name="__RefNumPara__1057_2962612175"/>
      <w:bookmarkEnd w:id="95"/>
      <w:r>
        <w:t xml:space="preserve">IEEE. “How to Cite References: IEEE Documentation Style,” [Online]. </w:t>
      </w:r>
      <w:hyperlink r:id="rId15">
        <w:r>
          <w:rPr>
            <w:rStyle w:val="InternetLink"/>
          </w:rPr>
          <w:t>https://ieee-dataport.org/sites/default/files/analysis/27/IEEE%20Citation%20Guidelines.pdf</w:t>
        </w:r>
      </w:hyperlink>
      <w:r>
        <w:t>. [Accessed Sep. 12, 2018].</w:t>
      </w:r>
    </w:p>
    <w:sectPr w:rsidR="00413EA7" w:rsidSect="00301B1D">
      <w:headerReference w:type="default" r:id="rId16"/>
      <w:footerReference w:type="default" r:id="rId17"/>
      <w:pgSz w:w="11909" w:h="16834"/>
      <w:pgMar w:top="2160" w:right="1440" w:bottom="1440" w:left="2160" w:header="72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61315" w14:textId="77777777" w:rsidR="00AE5E8B" w:rsidRDefault="00AE5E8B">
      <w:r>
        <w:separator/>
      </w:r>
    </w:p>
  </w:endnote>
  <w:endnote w:type="continuationSeparator" w:id="0">
    <w:p w14:paraId="550A65B9" w14:textId="77777777" w:rsidR="00AE5E8B" w:rsidRDefault="00AE5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2"/>
    <w:family w:val="auto"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Times New Roman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E8B9" w14:textId="77777777" w:rsidR="00003EEE" w:rsidRDefault="00AA125E">
    <w:pPr>
      <w:pStyle w:val="Footer"/>
      <w:jc w:val="right"/>
    </w:pPr>
    <w:r>
      <w:rPr>
        <w:noProof/>
        <w:lang w:val="en-GB" w:eastAsia="en-GB"/>
        <w:eastAsianLayout w:id="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D30897" wp14:editId="6FFD69E3">
              <wp:simplePos x="0" y="0"/>
              <wp:positionH relativeFrom="column">
                <wp:posOffset>8977209</wp:posOffset>
              </wp:positionH>
              <wp:positionV relativeFrom="paragraph">
                <wp:posOffset>8340</wp:posOffset>
              </wp:positionV>
              <wp:extent cx="390222" cy="162827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>
                        <a:off x="0" y="0"/>
                        <a:ext cx="390222" cy="1628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id w:val="-160394308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6354311F" w14:textId="77777777" w:rsidR="00AA125E" w:rsidRDefault="00AA125E" w:rsidP="00AA125E">
                              <w:pPr>
                                <w:pStyle w:val="Footer"/>
                                <w:jc w:val="right"/>
                                <w:rPr>
                                  <w:noProof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FED5791" w14:textId="77777777" w:rsidR="00AA125E" w:rsidRDefault="00AA125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D308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706.85pt;margin-top:.65pt;width:30.75pt;height:12.8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" filled="f" stroked="f" strokeweight=".5pt">
              <v:textbox>
                <w:txbxContent>
                  <w:sdt>
                    <w:sdtPr>
                      <w:id w:val="-160394308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6354311F" w14:textId="77777777" w:rsidR="00AA125E" w:rsidRDefault="00AA125E" w:rsidP="00AA125E">
                        <w:pPr>
                          <w:pStyle w:val="Footer"/>
                          <w:jc w:val="right"/>
                          <w:rPr>
                            <w:noProof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sdtContent>
                  </w:sdt>
                  <w:p w14:paraId="2FED5791" w14:textId="77777777" w:rsidR="00AA125E" w:rsidRDefault="00AA125E"/>
                </w:txbxContent>
              </v:textbox>
            </v:shape>
          </w:pict>
        </mc:Fallback>
      </mc:AlternateContent>
    </w:r>
  </w:p>
  <w:p w14:paraId="3D23C5C4" w14:textId="77777777" w:rsidR="005678A5" w:rsidRDefault="005678A5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55C2" w14:textId="77777777" w:rsidR="005678A5" w:rsidRDefault="005678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E7896" w14:textId="77777777" w:rsidR="00AE5E8B" w:rsidRDefault="00AE5E8B">
      <w:r>
        <w:separator/>
      </w:r>
    </w:p>
  </w:footnote>
  <w:footnote w:type="continuationSeparator" w:id="0">
    <w:p w14:paraId="34352963" w14:textId="77777777" w:rsidR="00AE5E8B" w:rsidRDefault="00AE5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8215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6F3C9AF" w14:textId="77777777" w:rsidR="008947DE" w:rsidRDefault="008947DE" w:rsidP="00301B1D">
        <w:pPr>
          <w:pStyle w:val="Header"/>
          <w:jc w:val="right"/>
        </w:pPr>
        <w:r w:rsidRPr="008947DE">
          <w:rPr>
            <w:sz w:val="28"/>
            <w:szCs w:val="28"/>
          </w:rPr>
          <w:fldChar w:fldCharType="begin"/>
        </w:r>
        <w:r w:rsidRPr="008947DE">
          <w:rPr>
            <w:sz w:val="28"/>
            <w:szCs w:val="28"/>
          </w:rPr>
          <w:instrText xml:space="preserve"> PAGE   \* MERGEFORMAT </w:instrText>
        </w:r>
        <w:r w:rsidRPr="008947DE">
          <w:rPr>
            <w:sz w:val="28"/>
            <w:szCs w:val="28"/>
          </w:rPr>
          <w:fldChar w:fldCharType="separate"/>
        </w:r>
        <w:r w:rsidR="001F3ED6">
          <w:rPr>
            <w:noProof/>
            <w:sz w:val="28"/>
            <w:szCs w:val="28"/>
            <w:cs/>
          </w:rPr>
          <w:t>จ</w:t>
        </w:r>
        <w:r w:rsidRPr="008947DE">
          <w:rPr>
            <w:noProof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3733614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BFC049" w14:textId="77777777" w:rsidR="005678A5" w:rsidRPr="00003EEE" w:rsidRDefault="008947DE" w:rsidP="00301B1D">
        <w:pPr>
          <w:pStyle w:val="Header"/>
          <w:jc w:val="right"/>
          <w:rPr>
            <w:sz w:val="28"/>
            <w:szCs w:val="28"/>
          </w:rPr>
        </w:pPr>
        <w:r w:rsidRPr="00003EEE">
          <w:rPr>
            <w:sz w:val="28"/>
            <w:szCs w:val="28"/>
          </w:rPr>
          <w:fldChar w:fldCharType="begin"/>
        </w:r>
        <w:r w:rsidRPr="00003EEE">
          <w:rPr>
            <w:sz w:val="28"/>
            <w:szCs w:val="28"/>
          </w:rPr>
          <w:instrText xml:space="preserve"> PAGE   \* MERGEFORMAT </w:instrText>
        </w:r>
        <w:r w:rsidRPr="00003EEE">
          <w:rPr>
            <w:sz w:val="28"/>
            <w:szCs w:val="28"/>
          </w:rPr>
          <w:fldChar w:fldCharType="separate"/>
        </w:r>
        <w:r w:rsidR="00AA125E">
          <w:rPr>
            <w:noProof/>
            <w:sz w:val="28"/>
            <w:szCs w:val="28"/>
          </w:rPr>
          <w:t>1</w:t>
        </w:r>
        <w:r w:rsidRPr="00003EEE">
          <w:rPr>
            <w:noProof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8002" w14:textId="77777777" w:rsidR="005678A5" w:rsidRDefault="005678A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6197550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389EC59" w14:textId="77777777" w:rsidR="00301B1D" w:rsidRPr="00003EEE" w:rsidRDefault="00301B1D">
        <w:pPr>
          <w:pStyle w:val="Header"/>
          <w:jc w:val="right"/>
          <w:rPr>
            <w:sz w:val="28"/>
            <w:szCs w:val="28"/>
          </w:rPr>
        </w:pPr>
        <w:r w:rsidRPr="00003EEE">
          <w:rPr>
            <w:sz w:val="28"/>
            <w:szCs w:val="28"/>
          </w:rPr>
          <w:fldChar w:fldCharType="begin"/>
        </w:r>
        <w:r w:rsidRPr="00003EEE">
          <w:rPr>
            <w:sz w:val="28"/>
            <w:szCs w:val="28"/>
          </w:rPr>
          <w:instrText xml:space="preserve"> PAGE   \* MERGEFORMAT </w:instrText>
        </w:r>
        <w:r w:rsidRPr="00003EEE">
          <w:rPr>
            <w:sz w:val="28"/>
            <w:szCs w:val="28"/>
          </w:rPr>
          <w:fldChar w:fldCharType="separate"/>
        </w:r>
        <w:r w:rsidR="001F3ED6">
          <w:rPr>
            <w:noProof/>
            <w:sz w:val="28"/>
            <w:szCs w:val="28"/>
          </w:rPr>
          <w:t>11</w:t>
        </w:r>
        <w:r w:rsidRPr="00003EEE">
          <w:rPr>
            <w:noProof/>
            <w:sz w:val="28"/>
            <w:szCs w:val="28"/>
          </w:rPr>
          <w:fldChar w:fldCharType="end"/>
        </w:r>
      </w:p>
    </w:sdtContent>
  </w:sdt>
  <w:p w14:paraId="7D3CE93F" w14:textId="77777777" w:rsidR="005678A5" w:rsidRDefault="005678A5">
    <w:pPr>
      <w:pStyle w:val="Header"/>
      <w:jc w:val="right"/>
      <w:rPr>
        <w:sz w:val="28"/>
        <w:szCs w:val="3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8BB"/>
    <w:multiLevelType w:val="multilevel"/>
    <w:tmpl w:val="3698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8634785"/>
    <w:multiLevelType w:val="multilevel"/>
    <w:tmpl w:val="D7940602"/>
    <w:lvl w:ilvl="0">
      <w:start w:val="1"/>
      <w:numFmt w:val="decimal"/>
      <w:pStyle w:val="Heading1"/>
      <w:lvlText w:val="บทที่ %1"/>
      <w:lvlJc w:val="left"/>
      <w:pPr>
        <w:ind w:left="4537" w:firstLine="0"/>
      </w:pPr>
    </w:lvl>
    <w:lvl w:ilvl="1">
      <w:start w:val="1"/>
      <w:numFmt w:val="decimal"/>
      <w:pStyle w:val="Heading2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C985C7E"/>
    <w:multiLevelType w:val="multilevel"/>
    <w:tmpl w:val="4584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76772B7"/>
    <w:multiLevelType w:val="multilevel"/>
    <w:tmpl w:val="3FB0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B68225E"/>
    <w:multiLevelType w:val="multilevel"/>
    <w:tmpl w:val="3D44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D796365"/>
    <w:multiLevelType w:val="multilevel"/>
    <w:tmpl w:val="E770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619492E"/>
    <w:multiLevelType w:val="multilevel"/>
    <w:tmpl w:val="79B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DEF64D4"/>
    <w:multiLevelType w:val="multilevel"/>
    <w:tmpl w:val="E0C20514"/>
    <w:lvl w:ilvl="0">
      <w:start w:val="1"/>
      <w:numFmt w:val="decimal"/>
      <w:lvlText w:val="[%1] 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09265FB"/>
    <w:multiLevelType w:val="multilevel"/>
    <w:tmpl w:val="2EC6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5812D2E"/>
    <w:multiLevelType w:val="multilevel"/>
    <w:tmpl w:val="F93A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27025158">
    <w:abstractNumId w:val="1"/>
  </w:num>
  <w:num w:numId="2" w16cid:durableId="1440567507">
    <w:abstractNumId w:val="8"/>
  </w:num>
  <w:num w:numId="3" w16cid:durableId="1371489880">
    <w:abstractNumId w:val="9"/>
  </w:num>
  <w:num w:numId="4" w16cid:durableId="1666935674">
    <w:abstractNumId w:val="6"/>
  </w:num>
  <w:num w:numId="5" w16cid:durableId="79497218">
    <w:abstractNumId w:val="0"/>
  </w:num>
  <w:num w:numId="6" w16cid:durableId="462113441">
    <w:abstractNumId w:val="2"/>
  </w:num>
  <w:num w:numId="7" w16cid:durableId="527181094">
    <w:abstractNumId w:val="3"/>
  </w:num>
  <w:num w:numId="8" w16cid:durableId="1990088408">
    <w:abstractNumId w:val="5"/>
  </w:num>
  <w:num w:numId="9" w16cid:durableId="1962297221">
    <w:abstractNumId w:val="4"/>
  </w:num>
  <w:num w:numId="10" w16cid:durableId="10643313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EEE"/>
    <w:rsid w:val="00003EEE"/>
    <w:rsid w:val="00055E64"/>
    <w:rsid w:val="001F3ED6"/>
    <w:rsid w:val="00301B1D"/>
    <w:rsid w:val="00385FCF"/>
    <w:rsid w:val="00413EA7"/>
    <w:rsid w:val="005678A5"/>
    <w:rsid w:val="006D58F6"/>
    <w:rsid w:val="007A42F2"/>
    <w:rsid w:val="008848FD"/>
    <w:rsid w:val="008947DE"/>
    <w:rsid w:val="008F28DD"/>
    <w:rsid w:val="00930FAD"/>
    <w:rsid w:val="00AA125E"/>
    <w:rsid w:val="00AE5E8B"/>
    <w:rsid w:val="00E21E0E"/>
    <w:rsid w:val="00FB7E36"/>
    <w:rsid w:val="00FD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E9D62"/>
  <w15:docId w15:val="{524EEE53-6BF7-4F49-903D-1C5F3BBD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Liberation Sans" w:hAnsi="TH Sarabun New" w:cs="TH Sarabun New"/>
        <w:kern w:val="2"/>
        <w:sz w:val="24"/>
        <w:szCs w:val="32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numPr>
        <w:numId w:val="1"/>
      </w:numPr>
      <w:spacing w:before="288" w:after="432"/>
      <w:ind w:left="0"/>
      <w:jc w:val="center"/>
      <w:outlineLvl w:val="0"/>
    </w:pPr>
    <w:rPr>
      <w:b/>
      <w:bCs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tabs>
        <w:tab w:val="left" w:pos="450"/>
      </w:tabs>
      <w:spacing w:before="202" w:after="115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tabs>
        <w:tab w:val="left" w:pos="1168"/>
      </w:tabs>
      <w:spacing w:before="288" w:after="115"/>
      <w:ind w:firstLine="432"/>
      <w:outlineLvl w:val="2"/>
    </w:pPr>
    <w:rPr>
      <w:b/>
      <w:bCs/>
      <w:sz w:val="32"/>
      <w:szCs w:val="32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tabs>
        <w:tab w:val="left" w:pos="1710"/>
      </w:tabs>
      <w:spacing w:before="288" w:after="115"/>
      <w:ind w:firstLine="907"/>
      <w:outlineLvl w:val="3"/>
    </w:pPr>
    <w:rPr>
      <w:b/>
      <w:bCs/>
      <w:sz w:val="32"/>
      <w:szCs w:val="32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31"/>
      <w:szCs w:val="31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31"/>
      <w:szCs w:val="31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9"/>
      <w:szCs w:val="29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9"/>
      <w:szCs w:val="29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PageNumber">
    <w:name w:val="page number"/>
  </w:style>
  <w:style w:type="character" w:customStyle="1" w:styleId="LineNumbering">
    <w:name w:val="Line Numbering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36"/>
      <w:szCs w:val="36"/>
    </w:rPr>
  </w:style>
  <w:style w:type="paragraph" w:styleId="BodyText">
    <w:name w:val="Body Text"/>
    <w:basedOn w:val="Normal"/>
    <w:pPr>
      <w:contextualSpacing/>
      <w:jc w:val="both"/>
    </w:pPr>
    <w:rPr>
      <w:sz w:val="32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sz w:val="32"/>
    </w:rPr>
  </w:style>
  <w:style w:type="paragraph" w:styleId="TOAHeading">
    <w:name w:val="toa heading"/>
    <w:basedOn w:val="Heading"/>
    <w:pPr>
      <w:suppressLineNumbers/>
      <w:spacing w:before="245" w:after="432"/>
      <w:jc w:val="center"/>
      <w:outlineLvl w:val="0"/>
    </w:pPr>
    <w:rPr>
      <w:b/>
      <w:bCs/>
    </w:rPr>
  </w:style>
  <w:style w:type="paragraph" w:styleId="TOC1">
    <w:name w:val="toc 1"/>
    <w:basedOn w:val="Index"/>
    <w:uiPriority w:val="39"/>
    <w:pPr>
      <w:tabs>
        <w:tab w:val="right" w:leader="dot" w:pos="8309"/>
      </w:tabs>
    </w:pPr>
    <w:rPr>
      <w:b/>
      <w:bCs/>
    </w:rPr>
  </w:style>
  <w:style w:type="paragraph" w:styleId="TOC2">
    <w:name w:val="toc 2"/>
    <w:basedOn w:val="Index"/>
    <w:uiPriority w:val="39"/>
    <w:pPr>
      <w:tabs>
        <w:tab w:val="right" w:leader="dot" w:pos="9972"/>
      </w:tabs>
      <w:ind w:left="283"/>
    </w:pPr>
  </w:style>
  <w:style w:type="paragraph" w:styleId="TOC3">
    <w:name w:val="toc 3"/>
    <w:basedOn w:val="Index"/>
    <w:uiPriority w:val="39"/>
    <w:pPr>
      <w:tabs>
        <w:tab w:val="right" w:leader="dot" w:pos="9972"/>
      </w:tabs>
      <w:ind w:left="566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link w:val="HeaderChar"/>
    <w:uiPriority w:val="99"/>
    <w:pPr>
      <w:suppressLineNumbers/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suppressLineNumbers/>
      <w:tabs>
        <w:tab w:val="center" w:pos="4153"/>
        <w:tab w:val="right" w:pos="8306"/>
      </w:tabs>
    </w:pPr>
    <w:rPr>
      <w:sz w:val="28"/>
      <w:szCs w:val="28"/>
      <w:eastAsianLayout w:id="2038699008" w:vert="1"/>
    </w:rPr>
  </w:style>
  <w:style w:type="paragraph" w:customStyle="1" w:styleId="a">
    <w:name w:val="รูปที่"/>
    <w:basedOn w:val="Caption"/>
    <w:qFormat/>
  </w:style>
  <w:style w:type="paragraph" w:customStyle="1" w:styleId="FigureIndexHeading">
    <w:name w:val="Figure Index Heading"/>
    <w:basedOn w:val="Heading"/>
    <w:qFormat/>
    <w:pPr>
      <w:suppressLineNumbers/>
      <w:spacing w:before="245" w:after="432"/>
      <w:jc w:val="center"/>
      <w:outlineLvl w:val="0"/>
    </w:pPr>
    <w:rPr>
      <w:b/>
      <w:bCs/>
    </w:rPr>
  </w:style>
  <w:style w:type="paragraph" w:customStyle="1" w:styleId="FigureIndex1">
    <w:name w:val="Figure Index 1"/>
    <w:basedOn w:val="Index"/>
    <w:qFormat/>
    <w:pPr>
      <w:tabs>
        <w:tab w:val="right" w:leader="dot" w:pos="8306"/>
      </w:tabs>
    </w:pPr>
  </w:style>
  <w:style w:type="paragraph" w:customStyle="1" w:styleId="FrameContents">
    <w:name w:val="Frame Contents"/>
    <w:basedOn w:val="Normal"/>
    <w:qFormat/>
  </w:style>
  <w:style w:type="paragraph" w:styleId="Title">
    <w:name w:val="Title"/>
    <w:basedOn w:val="Heading"/>
    <w:next w:val="BodyText"/>
    <w:qFormat/>
    <w:pPr>
      <w:spacing w:before="245" w:after="576"/>
      <w:jc w:val="center"/>
      <w:outlineLvl w:val="0"/>
    </w:pPr>
    <w:rPr>
      <w:b/>
      <w:bCs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a0">
    <w:name w:val="ตารางที่"/>
    <w:basedOn w:val="Caption"/>
    <w:qFormat/>
  </w:style>
  <w:style w:type="paragraph" w:customStyle="1" w:styleId="TableIndexHeading">
    <w:name w:val="Table Index Heading"/>
    <w:basedOn w:val="Heading"/>
    <w:qFormat/>
    <w:pPr>
      <w:suppressLineNumbers/>
      <w:spacing w:before="245" w:after="432"/>
      <w:jc w:val="center"/>
      <w:outlineLvl w:val="0"/>
    </w:pPr>
    <w:rPr>
      <w:b/>
      <w:bCs/>
    </w:rPr>
  </w:style>
  <w:style w:type="paragraph" w:customStyle="1" w:styleId="TableIndex1">
    <w:name w:val="Table Index 1"/>
    <w:basedOn w:val="Index"/>
    <w:qFormat/>
    <w:pPr>
      <w:tabs>
        <w:tab w:val="right" w:leader="dot" w:pos="8306"/>
      </w:tabs>
      <w:jc w:val="center"/>
    </w:pPr>
  </w:style>
  <w:style w:type="paragraph" w:customStyle="1" w:styleId="Table">
    <w:name w:val="Table"/>
    <w:basedOn w:val="Caption"/>
    <w:qFormat/>
  </w:style>
  <w:style w:type="paragraph" w:customStyle="1" w:styleId="Heading10">
    <w:name w:val="Heading 10"/>
    <w:basedOn w:val="Heading"/>
    <w:next w:val="BodyText"/>
    <w:qFormat/>
    <w:pPr>
      <w:spacing w:before="60" w:after="60"/>
      <w:outlineLvl w:val="8"/>
    </w:pPr>
    <w:rPr>
      <w:b/>
      <w:bCs/>
      <w:sz w:val="27"/>
      <w:szCs w:val="27"/>
    </w:rPr>
  </w:style>
  <w:style w:type="paragraph" w:styleId="TOC4">
    <w:name w:val="toc 4"/>
    <w:basedOn w:val="Index"/>
    <w:uiPriority w:val="39"/>
    <w:pPr>
      <w:tabs>
        <w:tab w:val="right" w:leader="dot" w:pos="8309"/>
      </w:tabs>
      <w:ind w:left="849"/>
    </w:pPr>
  </w:style>
  <w:style w:type="character" w:styleId="Hyperlink">
    <w:name w:val="Hyperlink"/>
    <w:basedOn w:val="DefaultParagraphFont"/>
    <w:uiPriority w:val="99"/>
    <w:unhideWhenUsed/>
    <w:rsid w:val="005678A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678A5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5678A5"/>
  </w:style>
  <w:style w:type="character" w:customStyle="1" w:styleId="FooterChar">
    <w:name w:val="Footer Char"/>
    <w:basedOn w:val="DefaultParagraphFont"/>
    <w:link w:val="Footer"/>
    <w:uiPriority w:val="99"/>
    <w:rsid w:val="00003EEE"/>
    <w:rPr>
      <w:sz w:val="28"/>
      <w:szCs w:val="28"/>
      <w:eastAsianLayout w:id="2038699008" w:vert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ieee-dataport.org/sites/default/files/analysis/27/IEEE%20Citation%20Guidelines.pdf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c:style val="2"/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งานที่ดำเนินการแล้ว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000" b="0" strike="noStrike" spc="-1">
                    <a:latin typeface="Arial"/>
                  </a:defRPr>
                </a:pPr>
                <a:endParaRPr lang="th-TH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MS Word</c:v>
                </c:pt>
                <c:pt idx="1">
                  <c:v>LO Writer</c:v>
                </c:pt>
                <c:pt idx="2">
                  <c:v>Latex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0.9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25-4F79-B596-69CEBB0FDAA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งานที่จะทำต่อไป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000" b="0" strike="noStrike" spc="-1">
                    <a:latin typeface="Arial"/>
                  </a:defRPr>
                </a:pPr>
                <a:endParaRPr lang="th-TH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MS Word</c:v>
                </c:pt>
                <c:pt idx="1">
                  <c:v>LO Writer</c:v>
                </c:pt>
                <c:pt idx="2">
                  <c:v>Latex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0</c:v>
                </c:pt>
                <c:pt idx="1">
                  <c:v>0.1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025-4F79-B596-69CEBB0FDA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100"/>
        <c:axId val="35439535"/>
        <c:axId val="34969416"/>
      </c:barChart>
      <c:catAx>
        <c:axId val="35439535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sz="1000" b="0" strike="noStrike" spc="-1">
                <a:latin typeface="Arial"/>
              </a:defRPr>
            </a:pPr>
            <a:endParaRPr lang="th-TH"/>
          </a:p>
        </c:txPr>
        <c:crossAx val="34969416"/>
        <c:crosses val="autoZero"/>
        <c:auto val="1"/>
        <c:lblAlgn val="ctr"/>
        <c:lblOffset val="100"/>
        <c:noMultiLvlLbl val="1"/>
      </c:catAx>
      <c:valAx>
        <c:axId val="34969416"/>
        <c:scaling>
          <c:orientation val="minMax"/>
        </c:scaling>
        <c:delete val="0"/>
        <c:axPos val="b"/>
        <c:majorGridlines>
          <c:spPr>
            <a:ln>
              <a:solidFill>
                <a:srgbClr val="B3B3B3"/>
              </a:solidFill>
            </a:ln>
          </c:spPr>
        </c:majorGridlines>
        <c:numFmt formatCode="0%" sourceLinked="1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sz="1000" b="0" strike="noStrike" spc="-1">
                <a:latin typeface="Arial"/>
              </a:defRPr>
            </a:pPr>
            <a:endParaRPr lang="th-TH"/>
          </a:p>
        </c:txPr>
        <c:crossAx val="35439535"/>
        <c:crosses val="autoZero"/>
        <c:crossBetween val="between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  <c:txPr>
        <a:bodyPr/>
        <a:lstStyle/>
        <a:p>
          <a:pPr>
            <a:defRPr sz="1000" b="0" strike="noStrike" spc="-1">
              <a:latin typeface="Arial"/>
            </a:defRPr>
          </a:pPr>
          <a:endParaRPr lang="th-TH"/>
        </a:p>
      </c:txPr>
    </c:legend>
    <c:plotVisOnly val="1"/>
    <c:dispBlanksAs val="gap"/>
    <c:showDLblsOverMax val="1"/>
  </c:chart>
  <c:spPr>
    <a:noFill/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68AF9EA-CB90-4419-8F7C-6221A5A05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project-report-template.docx</Template>
  <TotalTime>0</TotalTime>
  <Pages>17</Pages>
  <Words>1658</Words>
  <Characters>9454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thanathip.l@psu.ac.th</dc:creator>
  <dc:description/>
  <cp:lastModifiedBy>Sarankorn Chaisuntranon (ศรัณย์กร ชัยสุนทรานนท์)</cp:lastModifiedBy>
  <cp:revision>2</cp:revision>
  <dcterms:created xsi:type="dcterms:W3CDTF">2026-08-04T14:34:00Z</dcterms:created>
  <dcterms:modified xsi:type="dcterms:W3CDTF">2026-08-04T14:34:00Z</dcterms:modified>
  <dc:language>th-TH</dc:language>
</cp:coreProperties>
</file>